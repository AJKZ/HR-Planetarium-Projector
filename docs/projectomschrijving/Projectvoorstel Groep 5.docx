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5A8E5" w14:textId="0BF2FF7E" w:rsidR="00C6554A" w:rsidRPr="008B5277" w:rsidRDefault="00EC2731"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590999C7" wp14:editId="77683099">
            <wp:extent cx="3132617" cy="5394960"/>
            <wp:effectExtent l="0" t="0" r="0" b="0"/>
            <wp:docPr id="3" name="Picture 3" descr="Afbeeldingsresultaat voor planetariumproj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sresultaat voor planetariumprojecto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617"/>
                    <a:stretch/>
                  </pic:blipFill>
                  <pic:spPr bwMode="auto">
                    <a:xfrm>
                      <a:off x="0" y="0"/>
                      <a:ext cx="3142631" cy="5412205"/>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4BAD25EB" w14:textId="77777777" w:rsidR="00C6554A" w:rsidRPr="00EC2731" w:rsidRDefault="002E23FD" w:rsidP="00C6554A">
      <w:pPr>
        <w:pStyle w:val="Title"/>
        <w:rPr>
          <w:color w:val="1C115F" w:themeColor="background1" w:themeShade="BF"/>
          <w:lang w:val="nl-NL"/>
        </w:rPr>
      </w:pPr>
      <w:r w:rsidRPr="00EC2731">
        <w:rPr>
          <w:color w:val="1C115F" w:themeColor="background1" w:themeShade="BF"/>
          <w:lang w:val="nl-NL"/>
        </w:rPr>
        <w:t>Projectvoorstel</w:t>
      </w:r>
    </w:p>
    <w:p w14:paraId="1EC3D00C" w14:textId="7313D86E" w:rsidR="00FC4BE1" w:rsidRDefault="002E23FD" w:rsidP="00FC4BE1">
      <w:pPr>
        <w:pStyle w:val="Subtitle"/>
        <w:rPr>
          <w:b/>
          <w:bCs/>
          <w:lang w:val="nl-NL"/>
        </w:rPr>
      </w:pPr>
      <w:r w:rsidRPr="00FC4BE1">
        <w:rPr>
          <w:b/>
          <w:bCs/>
          <w:lang w:val="nl-NL"/>
        </w:rPr>
        <w:t>Deelnemende partijen:</w:t>
      </w:r>
    </w:p>
    <w:p w14:paraId="5B62F882" w14:textId="49AF816C" w:rsidR="0008727C" w:rsidRDefault="009A3711" w:rsidP="00FC4BE1">
      <w:pPr>
        <w:pStyle w:val="Subtitle"/>
        <w:rPr>
          <w:sz w:val="22"/>
          <w:szCs w:val="20"/>
          <w:lang w:val="nl-NL"/>
        </w:rPr>
      </w:pPr>
      <w:r>
        <w:rPr>
          <w:sz w:val="22"/>
          <w:szCs w:val="20"/>
          <w:lang w:val="nl-NL"/>
        </w:rPr>
        <w:t>Jacques de hooge</w:t>
      </w:r>
    </w:p>
    <w:p w14:paraId="69256DD6" w14:textId="0E2BCEB2" w:rsidR="0008727C" w:rsidRDefault="009A3711" w:rsidP="00FC4BE1">
      <w:pPr>
        <w:pStyle w:val="Subtitle"/>
        <w:rPr>
          <w:sz w:val="22"/>
          <w:szCs w:val="20"/>
          <w:lang w:val="nl-NL"/>
        </w:rPr>
      </w:pPr>
      <w:r>
        <w:rPr>
          <w:sz w:val="22"/>
          <w:szCs w:val="20"/>
          <w:lang w:val="nl-NL"/>
        </w:rPr>
        <w:t>mart-jan koedam</w:t>
      </w:r>
    </w:p>
    <w:p w14:paraId="367C14FF" w14:textId="2BE27547" w:rsidR="0008727C" w:rsidRDefault="009A3711" w:rsidP="00FC4BE1">
      <w:pPr>
        <w:pStyle w:val="Subtitle"/>
        <w:rPr>
          <w:sz w:val="22"/>
          <w:szCs w:val="20"/>
          <w:lang w:val="nl-NL"/>
        </w:rPr>
      </w:pPr>
      <w:r>
        <w:rPr>
          <w:sz w:val="22"/>
          <w:szCs w:val="20"/>
          <w:lang w:val="nl-NL"/>
        </w:rPr>
        <w:t>hiu tung tai</w:t>
      </w:r>
    </w:p>
    <w:p w14:paraId="22D01FCA" w14:textId="1B7ECEDE" w:rsidR="0008727C" w:rsidRDefault="009A3711" w:rsidP="00FC4BE1">
      <w:pPr>
        <w:pStyle w:val="Subtitle"/>
        <w:rPr>
          <w:sz w:val="22"/>
          <w:szCs w:val="20"/>
          <w:lang w:val="nl-NL"/>
        </w:rPr>
      </w:pPr>
      <w:r>
        <w:rPr>
          <w:sz w:val="22"/>
          <w:szCs w:val="20"/>
          <w:lang w:val="nl-NL"/>
        </w:rPr>
        <w:t>alan zhong</w:t>
      </w:r>
    </w:p>
    <w:p w14:paraId="7829A9C7" w14:textId="79AFB79D" w:rsidR="0008727C" w:rsidRPr="0008727C" w:rsidRDefault="009A3711" w:rsidP="00FC4BE1">
      <w:pPr>
        <w:pStyle w:val="Subtitle"/>
        <w:rPr>
          <w:sz w:val="22"/>
          <w:szCs w:val="20"/>
          <w:lang w:val="nl-NL"/>
        </w:rPr>
      </w:pPr>
      <w:r>
        <w:rPr>
          <w:sz w:val="22"/>
          <w:szCs w:val="20"/>
          <w:lang w:val="nl-NL"/>
        </w:rPr>
        <w:t>britt reijnders</w:t>
      </w:r>
    </w:p>
    <w:p w14:paraId="0179EFBA" w14:textId="4B87AF60" w:rsidR="00C6554A" w:rsidRPr="004D5E03" w:rsidRDefault="0008727C" w:rsidP="00854034">
      <w:pPr>
        <w:pStyle w:val="ContactInfo"/>
        <w:rPr>
          <w:lang w:val="nl-NL"/>
        </w:rPr>
      </w:pPr>
      <w:r>
        <w:rPr>
          <w:lang w:val="nl-NL"/>
        </w:rPr>
        <w:t>Groep</w:t>
      </w:r>
      <w:r w:rsidR="00C6554A" w:rsidRPr="004D5E03">
        <w:rPr>
          <w:lang w:val="nl-NL"/>
        </w:rPr>
        <w:t xml:space="preserve"> </w:t>
      </w:r>
      <w:r w:rsidR="009A3711">
        <w:rPr>
          <w:lang w:val="nl-NL"/>
        </w:rPr>
        <w:t>5</w:t>
      </w:r>
      <w:r w:rsidR="00C6554A" w:rsidRPr="004D5E03">
        <w:rPr>
          <w:lang w:val="nl-NL"/>
        </w:rPr>
        <w:t xml:space="preserve">| </w:t>
      </w:r>
      <w:r w:rsidR="002E23FD" w:rsidRPr="004D5E03">
        <w:rPr>
          <w:lang w:val="nl-NL"/>
        </w:rPr>
        <w:t xml:space="preserve">Project </w:t>
      </w:r>
      <w:r w:rsidR="009A3711">
        <w:rPr>
          <w:lang w:val="nl-NL"/>
        </w:rPr>
        <w:t>7/8</w:t>
      </w:r>
      <w:r w:rsidR="00C6554A" w:rsidRPr="004D5E03">
        <w:rPr>
          <w:lang w:val="nl-NL"/>
        </w:rPr>
        <w:t xml:space="preserve">| </w:t>
      </w:r>
      <w:r w:rsidR="00EC2731">
        <w:rPr>
          <w:lang w:val="nl-NL"/>
        </w:rPr>
        <w:t>17/02/2020</w:t>
      </w:r>
      <w:r w:rsidR="00C6554A" w:rsidRPr="004D5E03">
        <w:rPr>
          <w:lang w:val="nl-NL"/>
        </w:rPr>
        <w:br w:type="page"/>
      </w:r>
    </w:p>
    <w:p w14:paraId="3DEE5D5B" w14:textId="77777777" w:rsidR="00854034" w:rsidRPr="004D5E03" w:rsidRDefault="00854034" w:rsidP="00854034">
      <w:pPr>
        <w:pStyle w:val="Heading1"/>
        <w:rPr>
          <w:lang w:val="nl-NL"/>
        </w:rPr>
      </w:pPr>
      <w:r w:rsidRPr="004D5E03">
        <w:rPr>
          <w:lang w:val="nl-NL"/>
        </w:rPr>
        <w:lastRenderedPageBreak/>
        <w:t>H0: INHOUDSOPGAVE</w:t>
      </w:r>
    </w:p>
    <w:p w14:paraId="7C803B08" w14:textId="77777777" w:rsidR="00854034" w:rsidRPr="00854034" w:rsidRDefault="00854034" w:rsidP="00854034">
      <w:pPr>
        <w:pStyle w:val="Heading2"/>
        <w:rPr>
          <w:lang w:val="nl-NL"/>
        </w:rPr>
      </w:pPr>
      <w:r w:rsidRPr="00854034">
        <w:rPr>
          <w:lang w:val="nl-NL"/>
        </w:rPr>
        <w:t>h1: achtergronden</w:t>
      </w:r>
      <w:r w:rsidRPr="00854034">
        <w:rPr>
          <w:lang w:val="nl-NL"/>
        </w:rPr>
        <w:tab/>
      </w:r>
      <w:r w:rsidRPr="00854034">
        <w:rPr>
          <w:lang w:val="nl-NL"/>
        </w:rPr>
        <w:tab/>
      </w:r>
      <w:r w:rsidRPr="00854034">
        <w:rPr>
          <w:lang w:val="nl-NL"/>
        </w:rPr>
        <w:tab/>
      </w:r>
      <w:r w:rsidRPr="00854034">
        <w:rPr>
          <w:lang w:val="nl-NL"/>
        </w:rPr>
        <w:tab/>
      </w:r>
      <w:r w:rsidRPr="00854034">
        <w:rPr>
          <w:lang w:val="nl-NL"/>
        </w:rPr>
        <w:tab/>
      </w:r>
      <w:r w:rsidRPr="00854034">
        <w:rPr>
          <w:lang w:val="nl-NL"/>
        </w:rPr>
        <w:tab/>
      </w:r>
      <w:r w:rsidRPr="00854034">
        <w:rPr>
          <w:lang w:val="nl-NL"/>
        </w:rPr>
        <w:tab/>
      </w:r>
      <w:r w:rsidRPr="00854034">
        <w:rPr>
          <w:rStyle w:val="Heading3Char"/>
          <w:sz w:val="22"/>
          <w:lang w:val="nl-NL"/>
        </w:rPr>
        <w:t>pa</w:t>
      </w:r>
      <w:r w:rsidRPr="00B345F7">
        <w:rPr>
          <w:rStyle w:val="Heading3Char"/>
          <w:sz w:val="22"/>
          <w:lang w:val="nl-NL"/>
        </w:rPr>
        <w:t>g. 2</w:t>
      </w:r>
    </w:p>
    <w:p w14:paraId="5E659871" w14:textId="77777777" w:rsidR="00854034" w:rsidRDefault="00854034" w:rsidP="00854034">
      <w:pPr>
        <w:pStyle w:val="Heading2"/>
        <w:rPr>
          <w:lang w:val="nl-NL"/>
        </w:rPr>
      </w:pPr>
      <w:r w:rsidRPr="00854034">
        <w:rPr>
          <w:lang w:val="nl-NL"/>
        </w:rPr>
        <w:t>h2: program</w:t>
      </w:r>
      <w:r>
        <w:rPr>
          <w:lang w:val="nl-NL"/>
        </w:rPr>
        <w:t>ma van eisen</w:t>
      </w:r>
      <w:r>
        <w:rPr>
          <w:lang w:val="nl-NL"/>
        </w:rPr>
        <w:tab/>
      </w:r>
      <w:r>
        <w:rPr>
          <w:lang w:val="nl-NL"/>
        </w:rPr>
        <w:tab/>
      </w:r>
      <w:r>
        <w:rPr>
          <w:lang w:val="nl-NL"/>
        </w:rPr>
        <w:tab/>
      </w:r>
      <w:r>
        <w:rPr>
          <w:lang w:val="nl-NL"/>
        </w:rPr>
        <w:tab/>
      </w:r>
      <w:r>
        <w:rPr>
          <w:lang w:val="nl-NL"/>
        </w:rPr>
        <w:tab/>
      </w:r>
      <w:r>
        <w:rPr>
          <w:lang w:val="nl-NL"/>
        </w:rPr>
        <w:tab/>
      </w:r>
      <w:r w:rsidRPr="00B345F7">
        <w:rPr>
          <w:rStyle w:val="Heading3Char"/>
          <w:sz w:val="22"/>
          <w:lang w:val="nl-NL"/>
        </w:rPr>
        <w:t>pag. 3</w:t>
      </w:r>
      <w:r w:rsidRPr="00B345F7">
        <w:rPr>
          <w:rStyle w:val="Heading3Char"/>
          <w:sz w:val="22"/>
          <w:lang w:val="nl-NL"/>
        </w:rPr>
        <w:tab/>
      </w:r>
    </w:p>
    <w:p w14:paraId="7A960EAC" w14:textId="77777777" w:rsidR="00854034" w:rsidRDefault="00854034" w:rsidP="00854034">
      <w:pPr>
        <w:pStyle w:val="Heading2"/>
        <w:rPr>
          <w:lang w:val="nl-NL"/>
        </w:rPr>
      </w:pPr>
      <w:r>
        <w:rPr>
          <w:lang w:val="nl-NL"/>
        </w:rPr>
        <w:t>h3: financiën</w:t>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sidRPr="00854034">
        <w:rPr>
          <w:rStyle w:val="Heading3Char"/>
          <w:sz w:val="22"/>
          <w:lang w:val="nl-NL"/>
        </w:rPr>
        <w:t>pag. 5</w:t>
      </w:r>
    </w:p>
    <w:p w14:paraId="69BDE4B4" w14:textId="77777777" w:rsidR="00854034" w:rsidRPr="00854034" w:rsidRDefault="00854034" w:rsidP="00854034">
      <w:pPr>
        <w:pStyle w:val="Heading2"/>
        <w:rPr>
          <w:sz w:val="22"/>
          <w:lang w:val="nl-NL"/>
        </w:rPr>
      </w:pPr>
      <w:r>
        <w:rPr>
          <w:lang w:val="nl-NL"/>
        </w:rPr>
        <w:t>h4: globale planning</w:t>
      </w:r>
      <w:r>
        <w:rPr>
          <w:lang w:val="nl-NL"/>
        </w:rPr>
        <w:tab/>
      </w:r>
      <w:r>
        <w:rPr>
          <w:lang w:val="nl-NL"/>
        </w:rPr>
        <w:tab/>
      </w:r>
      <w:r>
        <w:rPr>
          <w:lang w:val="nl-NL"/>
        </w:rPr>
        <w:tab/>
      </w:r>
      <w:r>
        <w:rPr>
          <w:lang w:val="nl-NL"/>
        </w:rPr>
        <w:tab/>
      </w:r>
      <w:r>
        <w:rPr>
          <w:lang w:val="nl-NL"/>
        </w:rPr>
        <w:tab/>
      </w:r>
      <w:r>
        <w:rPr>
          <w:lang w:val="nl-NL"/>
        </w:rPr>
        <w:tab/>
      </w:r>
      <w:r>
        <w:rPr>
          <w:lang w:val="nl-NL"/>
        </w:rPr>
        <w:tab/>
      </w:r>
      <w:r w:rsidRPr="00854034">
        <w:rPr>
          <w:rStyle w:val="Heading3Char"/>
          <w:sz w:val="22"/>
          <w:lang w:val="nl-NL"/>
        </w:rPr>
        <w:t>pag. 6</w:t>
      </w:r>
    </w:p>
    <w:p w14:paraId="34FBAFEC" w14:textId="77777777" w:rsidR="00854034" w:rsidRPr="00854034" w:rsidRDefault="00854034" w:rsidP="00854034">
      <w:pPr>
        <w:pStyle w:val="Heading2"/>
        <w:rPr>
          <w:sz w:val="22"/>
          <w:lang w:val="nl-NL"/>
        </w:rPr>
      </w:pPr>
      <w:r>
        <w:rPr>
          <w:lang w:val="nl-NL"/>
        </w:rPr>
        <w:t>h5: haalbaarheid en risico’s</w:t>
      </w:r>
      <w:r>
        <w:rPr>
          <w:lang w:val="nl-NL"/>
        </w:rPr>
        <w:tab/>
      </w:r>
      <w:r>
        <w:rPr>
          <w:lang w:val="nl-NL"/>
        </w:rPr>
        <w:tab/>
      </w:r>
      <w:r>
        <w:rPr>
          <w:lang w:val="nl-NL"/>
        </w:rPr>
        <w:tab/>
      </w:r>
      <w:r>
        <w:rPr>
          <w:lang w:val="nl-NL"/>
        </w:rPr>
        <w:tab/>
      </w:r>
      <w:r>
        <w:rPr>
          <w:lang w:val="nl-NL"/>
        </w:rPr>
        <w:tab/>
      </w:r>
      <w:r w:rsidRPr="00B345F7">
        <w:rPr>
          <w:rStyle w:val="Heading3Char"/>
          <w:lang w:val="nl-NL"/>
        </w:rPr>
        <w:t>PAG. 7</w:t>
      </w:r>
    </w:p>
    <w:p w14:paraId="3698C51B" w14:textId="77777777" w:rsidR="00854034" w:rsidRDefault="00854034" w:rsidP="00854034">
      <w:pPr>
        <w:pStyle w:val="Heading2"/>
        <w:rPr>
          <w:lang w:val="nl-NL"/>
        </w:rPr>
      </w:pPr>
      <w:r>
        <w:rPr>
          <w:lang w:val="nl-NL"/>
        </w:rPr>
        <w:t>h6: gevolgen</w:t>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sidRPr="00B345F7">
        <w:rPr>
          <w:rStyle w:val="Heading3Char"/>
          <w:sz w:val="22"/>
          <w:lang w:val="nl-NL"/>
        </w:rPr>
        <w:t xml:space="preserve">pag. </w:t>
      </w:r>
      <w:r w:rsidR="00B345F7" w:rsidRPr="00B345F7">
        <w:rPr>
          <w:rStyle w:val="Heading3Char"/>
          <w:sz w:val="22"/>
          <w:lang w:val="nl-NL"/>
        </w:rPr>
        <w:t>9</w:t>
      </w:r>
    </w:p>
    <w:p w14:paraId="1DCE6484" w14:textId="77777777" w:rsidR="00854034" w:rsidRDefault="00854034" w:rsidP="00854034">
      <w:pPr>
        <w:pStyle w:val="Heading2"/>
        <w:rPr>
          <w:lang w:val="nl-NL"/>
        </w:rPr>
      </w:pPr>
      <w:r>
        <w:rPr>
          <w:lang w:val="nl-NL"/>
        </w:rPr>
        <w:t>h7: advies</w:t>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Pr>
          <w:lang w:val="nl-NL"/>
        </w:rPr>
        <w:tab/>
      </w:r>
      <w:r w:rsidRPr="00854034">
        <w:rPr>
          <w:rStyle w:val="Heading3Char"/>
          <w:sz w:val="22"/>
          <w:lang w:val="nl-NL"/>
        </w:rPr>
        <w:t xml:space="preserve">Pag. </w:t>
      </w:r>
      <w:r w:rsidR="00B345F7">
        <w:rPr>
          <w:rStyle w:val="Heading3Char"/>
          <w:sz w:val="22"/>
          <w:lang w:val="nl-NL"/>
        </w:rPr>
        <w:t>11</w:t>
      </w:r>
    </w:p>
    <w:p w14:paraId="11F2EF47" w14:textId="77777777" w:rsidR="00854034" w:rsidRDefault="00854034" w:rsidP="00854034">
      <w:pPr>
        <w:pStyle w:val="Heading3"/>
        <w:rPr>
          <w:lang w:val="nl-NL"/>
        </w:rPr>
      </w:pPr>
      <w:r>
        <w:rPr>
          <w:lang w:val="nl-NL"/>
        </w:rPr>
        <w:tab/>
        <w:t>H7.1: Advies binnen de groep</w:t>
      </w:r>
      <w:r>
        <w:rPr>
          <w:lang w:val="nl-NL"/>
        </w:rPr>
        <w:tab/>
      </w:r>
      <w:r>
        <w:rPr>
          <w:lang w:val="nl-NL"/>
        </w:rPr>
        <w:tab/>
      </w:r>
      <w:r>
        <w:rPr>
          <w:lang w:val="nl-NL"/>
        </w:rPr>
        <w:tab/>
      </w:r>
      <w:r>
        <w:rPr>
          <w:lang w:val="nl-NL"/>
        </w:rPr>
        <w:tab/>
      </w:r>
      <w:r>
        <w:rPr>
          <w:lang w:val="nl-NL"/>
        </w:rPr>
        <w:tab/>
      </w:r>
      <w:r w:rsidRPr="00854034">
        <w:rPr>
          <w:sz w:val="22"/>
          <w:lang w:val="nl-NL"/>
        </w:rPr>
        <w:t xml:space="preserve">PAG. </w:t>
      </w:r>
      <w:r w:rsidR="00B345F7">
        <w:rPr>
          <w:sz w:val="22"/>
          <w:lang w:val="nl-NL"/>
        </w:rPr>
        <w:t>11</w:t>
      </w:r>
    </w:p>
    <w:p w14:paraId="2FD229AC" w14:textId="77777777" w:rsidR="00854034" w:rsidRPr="00854034" w:rsidRDefault="00854034" w:rsidP="00854034">
      <w:pPr>
        <w:pStyle w:val="Heading3"/>
        <w:rPr>
          <w:lang w:val="nl-NL"/>
        </w:rPr>
      </w:pPr>
      <w:r>
        <w:rPr>
          <w:lang w:val="nl-NL"/>
        </w:rPr>
        <w:tab/>
        <w:t>H7.2: Advies aan de opdrachtgever</w:t>
      </w:r>
      <w:r>
        <w:rPr>
          <w:lang w:val="nl-NL"/>
        </w:rPr>
        <w:tab/>
      </w:r>
      <w:r>
        <w:rPr>
          <w:lang w:val="nl-NL"/>
        </w:rPr>
        <w:tab/>
      </w:r>
      <w:r>
        <w:rPr>
          <w:lang w:val="nl-NL"/>
        </w:rPr>
        <w:tab/>
      </w:r>
      <w:r>
        <w:rPr>
          <w:lang w:val="nl-NL"/>
        </w:rPr>
        <w:tab/>
      </w:r>
      <w:r w:rsidRPr="00B345F7">
        <w:rPr>
          <w:sz w:val="22"/>
          <w:lang w:val="nl-NL"/>
        </w:rPr>
        <w:t xml:space="preserve">PAG. </w:t>
      </w:r>
      <w:r w:rsidR="00B345F7">
        <w:rPr>
          <w:sz w:val="22"/>
          <w:lang w:val="nl-NL"/>
        </w:rPr>
        <w:t>11</w:t>
      </w:r>
    </w:p>
    <w:p w14:paraId="2C956BC6" w14:textId="77777777" w:rsidR="00854034" w:rsidRPr="00854034" w:rsidRDefault="00854034" w:rsidP="00854034">
      <w:pPr>
        <w:pStyle w:val="Heading2"/>
        <w:rPr>
          <w:lang w:val="nl-NL"/>
        </w:rPr>
      </w:pPr>
    </w:p>
    <w:p w14:paraId="7B545EEC" w14:textId="77777777" w:rsidR="00854034" w:rsidRPr="00854034" w:rsidRDefault="00854034" w:rsidP="00854034">
      <w:pPr>
        <w:pStyle w:val="Heading2"/>
        <w:rPr>
          <w:lang w:val="nl-NL"/>
        </w:rPr>
      </w:pPr>
    </w:p>
    <w:p w14:paraId="6ECA7553" w14:textId="77777777" w:rsidR="00854034" w:rsidRPr="00854034" w:rsidRDefault="00854034" w:rsidP="00854034">
      <w:pPr>
        <w:pStyle w:val="Heading2"/>
        <w:rPr>
          <w:lang w:val="nl-NL"/>
        </w:rPr>
      </w:pPr>
    </w:p>
    <w:p w14:paraId="6803D913" w14:textId="77777777" w:rsidR="00854034" w:rsidRPr="00854034" w:rsidRDefault="00854034" w:rsidP="00854034">
      <w:pPr>
        <w:pStyle w:val="Heading2"/>
        <w:rPr>
          <w:lang w:val="nl-NL"/>
        </w:rPr>
      </w:pPr>
    </w:p>
    <w:p w14:paraId="76ABABB4" w14:textId="77777777" w:rsidR="00854034" w:rsidRPr="00854034" w:rsidRDefault="00854034" w:rsidP="00854034">
      <w:pPr>
        <w:rPr>
          <w:lang w:val="nl-NL"/>
        </w:rPr>
      </w:pPr>
    </w:p>
    <w:p w14:paraId="32E7179F" w14:textId="77777777" w:rsidR="00854034" w:rsidRPr="00854034" w:rsidRDefault="00854034" w:rsidP="00854034">
      <w:pPr>
        <w:rPr>
          <w:lang w:val="nl-NL"/>
        </w:rPr>
      </w:pPr>
    </w:p>
    <w:p w14:paraId="6681F2B8" w14:textId="77777777" w:rsidR="00854034" w:rsidRPr="00854034" w:rsidRDefault="00854034" w:rsidP="00854034">
      <w:pPr>
        <w:rPr>
          <w:lang w:val="nl-NL"/>
        </w:rPr>
      </w:pPr>
    </w:p>
    <w:p w14:paraId="22497362" w14:textId="77777777" w:rsidR="00854034" w:rsidRPr="00854034" w:rsidRDefault="00854034" w:rsidP="00854034">
      <w:pPr>
        <w:rPr>
          <w:lang w:val="nl-NL"/>
        </w:rPr>
      </w:pPr>
    </w:p>
    <w:p w14:paraId="76DC37B6" w14:textId="77777777" w:rsidR="00854034" w:rsidRPr="00854034" w:rsidRDefault="00854034" w:rsidP="00854034">
      <w:pPr>
        <w:rPr>
          <w:lang w:val="nl-NL"/>
        </w:rPr>
      </w:pPr>
    </w:p>
    <w:p w14:paraId="79523B66" w14:textId="77777777" w:rsidR="00854034" w:rsidRPr="00854034" w:rsidRDefault="00854034" w:rsidP="00854034">
      <w:pPr>
        <w:rPr>
          <w:lang w:val="nl-NL"/>
        </w:rPr>
      </w:pPr>
    </w:p>
    <w:p w14:paraId="62BDA2AD" w14:textId="77777777" w:rsidR="00854034" w:rsidRPr="00854034" w:rsidRDefault="00854034" w:rsidP="00854034">
      <w:pPr>
        <w:rPr>
          <w:lang w:val="nl-NL"/>
        </w:rPr>
      </w:pPr>
    </w:p>
    <w:p w14:paraId="2016B2F9" w14:textId="77777777" w:rsidR="00854034" w:rsidRPr="00854034" w:rsidRDefault="00854034" w:rsidP="00854034">
      <w:pPr>
        <w:rPr>
          <w:lang w:val="nl-NL"/>
        </w:rPr>
      </w:pPr>
    </w:p>
    <w:p w14:paraId="21DCB20E" w14:textId="77777777" w:rsidR="00854034" w:rsidRPr="00854034" w:rsidRDefault="00854034" w:rsidP="00854034">
      <w:pPr>
        <w:rPr>
          <w:lang w:val="nl-NL"/>
        </w:rPr>
      </w:pPr>
    </w:p>
    <w:p w14:paraId="2AA79462" w14:textId="77777777" w:rsidR="00854034" w:rsidRPr="00854034" w:rsidRDefault="00854034" w:rsidP="00854034">
      <w:pPr>
        <w:rPr>
          <w:lang w:val="nl-NL"/>
        </w:rPr>
      </w:pPr>
    </w:p>
    <w:p w14:paraId="79F45082" w14:textId="77777777" w:rsidR="00854034" w:rsidRPr="00854034" w:rsidRDefault="00854034" w:rsidP="00854034">
      <w:pPr>
        <w:rPr>
          <w:lang w:val="nl-NL"/>
        </w:rPr>
      </w:pPr>
    </w:p>
    <w:p w14:paraId="2CC1946C" w14:textId="77777777" w:rsidR="00854034" w:rsidRPr="00854034" w:rsidRDefault="00854034" w:rsidP="00854034">
      <w:pPr>
        <w:rPr>
          <w:lang w:val="nl-NL"/>
        </w:rPr>
      </w:pPr>
    </w:p>
    <w:p w14:paraId="1967BD31" w14:textId="77777777" w:rsidR="00854034" w:rsidRPr="00854034" w:rsidRDefault="00854034" w:rsidP="00854034">
      <w:pPr>
        <w:rPr>
          <w:lang w:val="nl-NL"/>
        </w:rPr>
      </w:pPr>
    </w:p>
    <w:p w14:paraId="3BD1BEFE" w14:textId="77777777" w:rsidR="00C6554A" w:rsidRPr="00854034" w:rsidRDefault="002E23FD" w:rsidP="00C6554A">
      <w:pPr>
        <w:pStyle w:val="Heading1"/>
        <w:rPr>
          <w:lang w:val="nl-NL"/>
        </w:rPr>
      </w:pPr>
      <w:r w:rsidRPr="00854034">
        <w:rPr>
          <w:lang w:val="nl-NL"/>
        </w:rPr>
        <w:lastRenderedPageBreak/>
        <w:t>H1: ACHTERGRONDEN</w:t>
      </w:r>
    </w:p>
    <w:p w14:paraId="76B1AB54" w14:textId="0E4D9F8D" w:rsidR="00406300" w:rsidRPr="004D5E03" w:rsidRDefault="00406300" w:rsidP="00406300">
      <w:pPr>
        <w:pStyle w:val="ListBullet"/>
        <w:numPr>
          <w:ilvl w:val="0"/>
          <w:numId w:val="0"/>
        </w:numPr>
        <w:rPr>
          <w:lang w:val="nl-NL"/>
        </w:rPr>
      </w:pPr>
      <w:r>
        <w:rPr>
          <w:lang w:val="nl-NL"/>
        </w:rPr>
        <w:t>Dit project wordt uitgevoerd in opdracht van Jacques de Hooge, vanaf hier Jacques genoemd. Jacques is een enthousiast amateur-astronoom en geef voorlichtingen aan kleine kinderen en tieners. Hij wilt dit graag makkelijker kunnen doen, en droomt ervan om een klein planetarium te kunnen gebruiken tijdens zijn lessen. Dit planetarium dient als demonstratie van de bewegende sterrenhemel en hij projecteert de hemel op het plafond in de lesruimte.</w:t>
      </w:r>
      <w:r>
        <w:rPr>
          <w:lang w:val="nl-NL"/>
        </w:rPr>
        <w:br/>
        <w:t>Jacques wil dat het planetarium mee gaat met de datums en dat het de meest belangrijke sterren projecteert in de regio Rotterdam zodat hij kinderen kan aanzetten tot het observeren van de sterrenhemel, ondanks de lichtvervuiling in de stad.</w:t>
      </w:r>
    </w:p>
    <w:p w14:paraId="3F455E5B" w14:textId="77777777" w:rsidR="002E23FD" w:rsidRPr="004D5E03" w:rsidRDefault="002E23FD" w:rsidP="002E23FD">
      <w:pPr>
        <w:pStyle w:val="ListBullet"/>
        <w:numPr>
          <w:ilvl w:val="0"/>
          <w:numId w:val="0"/>
        </w:numPr>
        <w:ind w:left="720"/>
        <w:rPr>
          <w:lang w:val="nl-NL"/>
        </w:rPr>
      </w:pPr>
    </w:p>
    <w:p w14:paraId="6341A944" w14:textId="77777777" w:rsidR="002E23FD" w:rsidRPr="004D5E03" w:rsidRDefault="002E23FD" w:rsidP="002E23FD">
      <w:pPr>
        <w:pStyle w:val="ListBullet"/>
        <w:numPr>
          <w:ilvl w:val="0"/>
          <w:numId w:val="0"/>
        </w:numPr>
        <w:ind w:left="720"/>
        <w:rPr>
          <w:lang w:val="nl-NL"/>
        </w:rPr>
      </w:pPr>
    </w:p>
    <w:p w14:paraId="6907783B" w14:textId="77777777" w:rsidR="002E23FD" w:rsidRPr="004D5E03" w:rsidRDefault="002E23FD" w:rsidP="002E23FD">
      <w:pPr>
        <w:pStyle w:val="ListBullet"/>
        <w:numPr>
          <w:ilvl w:val="0"/>
          <w:numId w:val="0"/>
        </w:numPr>
        <w:ind w:left="720"/>
        <w:rPr>
          <w:lang w:val="nl-NL"/>
        </w:rPr>
      </w:pPr>
    </w:p>
    <w:p w14:paraId="5E9C6A2A" w14:textId="77777777" w:rsidR="002E23FD" w:rsidRPr="004D5E03" w:rsidRDefault="002E23FD" w:rsidP="002E23FD">
      <w:pPr>
        <w:pStyle w:val="ListBullet"/>
        <w:numPr>
          <w:ilvl w:val="0"/>
          <w:numId w:val="0"/>
        </w:numPr>
        <w:ind w:left="720"/>
        <w:rPr>
          <w:lang w:val="nl-NL"/>
        </w:rPr>
      </w:pPr>
    </w:p>
    <w:p w14:paraId="31A1BB54" w14:textId="77777777" w:rsidR="002E23FD" w:rsidRPr="004D5E03" w:rsidRDefault="002E23FD" w:rsidP="002E23FD">
      <w:pPr>
        <w:pStyle w:val="ListBullet"/>
        <w:numPr>
          <w:ilvl w:val="0"/>
          <w:numId w:val="0"/>
        </w:numPr>
        <w:ind w:left="720"/>
        <w:rPr>
          <w:lang w:val="nl-NL"/>
        </w:rPr>
      </w:pPr>
    </w:p>
    <w:p w14:paraId="249C58D6" w14:textId="77777777" w:rsidR="002E23FD" w:rsidRPr="004D5E03" w:rsidRDefault="002E23FD" w:rsidP="002E23FD">
      <w:pPr>
        <w:pStyle w:val="ListBullet"/>
        <w:numPr>
          <w:ilvl w:val="0"/>
          <w:numId w:val="0"/>
        </w:numPr>
        <w:ind w:left="720"/>
        <w:rPr>
          <w:lang w:val="nl-NL"/>
        </w:rPr>
      </w:pPr>
    </w:p>
    <w:p w14:paraId="1D08E2FC" w14:textId="77777777" w:rsidR="002E23FD" w:rsidRPr="004D5E03" w:rsidRDefault="002E23FD" w:rsidP="002E23FD">
      <w:pPr>
        <w:pStyle w:val="ListBullet"/>
        <w:numPr>
          <w:ilvl w:val="0"/>
          <w:numId w:val="0"/>
        </w:numPr>
        <w:ind w:left="720"/>
        <w:rPr>
          <w:lang w:val="nl-NL"/>
        </w:rPr>
      </w:pPr>
    </w:p>
    <w:p w14:paraId="78F89DD5" w14:textId="77777777" w:rsidR="002E23FD" w:rsidRPr="004D5E03" w:rsidRDefault="002E23FD" w:rsidP="002E23FD">
      <w:pPr>
        <w:pStyle w:val="ListBullet"/>
        <w:numPr>
          <w:ilvl w:val="0"/>
          <w:numId w:val="0"/>
        </w:numPr>
        <w:ind w:left="720"/>
        <w:rPr>
          <w:lang w:val="nl-NL"/>
        </w:rPr>
      </w:pPr>
    </w:p>
    <w:p w14:paraId="74CBEEBC" w14:textId="77777777" w:rsidR="002E23FD" w:rsidRPr="004D5E03" w:rsidRDefault="002E23FD" w:rsidP="002E23FD">
      <w:pPr>
        <w:pStyle w:val="ListBullet"/>
        <w:numPr>
          <w:ilvl w:val="0"/>
          <w:numId w:val="0"/>
        </w:numPr>
        <w:ind w:left="720"/>
        <w:rPr>
          <w:lang w:val="nl-NL"/>
        </w:rPr>
      </w:pPr>
    </w:p>
    <w:p w14:paraId="4E9293F6" w14:textId="77777777" w:rsidR="002E23FD" w:rsidRPr="004D5E03" w:rsidRDefault="002E23FD" w:rsidP="002E23FD">
      <w:pPr>
        <w:pStyle w:val="ListBullet"/>
        <w:numPr>
          <w:ilvl w:val="0"/>
          <w:numId w:val="0"/>
        </w:numPr>
        <w:ind w:left="720"/>
        <w:rPr>
          <w:lang w:val="nl-NL"/>
        </w:rPr>
      </w:pPr>
    </w:p>
    <w:p w14:paraId="68433355" w14:textId="77777777" w:rsidR="002E23FD" w:rsidRPr="004D5E03" w:rsidRDefault="002E23FD" w:rsidP="002E23FD">
      <w:pPr>
        <w:pStyle w:val="ListBullet"/>
        <w:numPr>
          <w:ilvl w:val="0"/>
          <w:numId w:val="0"/>
        </w:numPr>
        <w:ind w:left="720"/>
        <w:rPr>
          <w:lang w:val="nl-NL"/>
        </w:rPr>
      </w:pPr>
    </w:p>
    <w:p w14:paraId="75154474" w14:textId="77777777" w:rsidR="002E23FD" w:rsidRPr="004D5E03" w:rsidRDefault="002E23FD" w:rsidP="002E23FD">
      <w:pPr>
        <w:pStyle w:val="ListBullet"/>
        <w:numPr>
          <w:ilvl w:val="0"/>
          <w:numId w:val="0"/>
        </w:numPr>
        <w:ind w:left="720"/>
        <w:rPr>
          <w:lang w:val="nl-NL"/>
        </w:rPr>
      </w:pPr>
    </w:p>
    <w:p w14:paraId="4BF00AA7" w14:textId="77777777" w:rsidR="002E23FD" w:rsidRPr="004D5E03" w:rsidRDefault="002E23FD" w:rsidP="002E23FD">
      <w:pPr>
        <w:pStyle w:val="ListBullet"/>
        <w:numPr>
          <w:ilvl w:val="0"/>
          <w:numId w:val="0"/>
        </w:numPr>
        <w:ind w:left="720"/>
        <w:rPr>
          <w:lang w:val="nl-NL"/>
        </w:rPr>
      </w:pPr>
    </w:p>
    <w:p w14:paraId="52D593E4" w14:textId="77777777" w:rsidR="002E23FD" w:rsidRPr="004D5E03" w:rsidRDefault="002E23FD" w:rsidP="002E23FD">
      <w:pPr>
        <w:pStyle w:val="ListBullet"/>
        <w:numPr>
          <w:ilvl w:val="0"/>
          <w:numId w:val="0"/>
        </w:numPr>
        <w:ind w:left="720"/>
        <w:rPr>
          <w:lang w:val="nl-NL"/>
        </w:rPr>
      </w:pPr>
    </w:p>
    <w:p w14:paraId="669768E5" w14:textId="77777777" w:rsidR="002E23FD" w:rsidRPr="004D5E03" w:rsidRDefault="002E23FD" w:rsidP="002E23FD">
      <w:pPr>
        <w:pStyle w:val="ListBullet"/>
        <w:numPr>
          <w:ilvl w:val="0"/>
          <w:numId w:val="0"/>
        </w:numPr>
        <w:ind w:left="720"/>
        <w:rPr>
          <w:lang w:val="nl-NL"/>
        </w:rPr>
      </w:pPr>
    </w:p>
    <w:p w14:paraId="7C996320" w14:textId="52EE89FD" w:rsidR="0008727C" w:rsidRDefault="0008727C" w:rsidP="002E23FD">
      <w:pPr>
        <w:pStyle w:val="Heading1"/>
        <w:rPr>
          <w:lang w:val="nl-NL"/>
        </w:rPr>
      </w:pPr>
    </w:p>
    <w:p w14:paraId="243082DF" w14:textId="77777777" w:rsidR="00406300" w:rsidRPr="00406300" w:rsidRDefault="00406300" w:rsidP="00406300">
      <w:pPr>
        <w:rPr>
          <w:lang w:val="nl-NL"/>
        </w:rPr>
      </w:pPr>
    </w:p>
    <w:p w14:paraId="689D072E" w14:textId="5D4A0B1E" w:rsidR="00C6554A" w:rsidRPr="002E23FD" w:rsidRDefault="0008727C" w:rsidP="002E23FD">
      <w:pPr>
        <w:pStyle w:val="Heading1"/>
        <w:rPr>
          <w:lang w:val="nl-NL"/>
        </w:rPr>
      </w:pPr>
      <w:r>
        <w:rPr>
          <w:lang w:val="nl-NL"/>
        </w:rPr>
        <w:lastRenderedPageBreak/>
        <w:t>H</w:t>
      </w:r>
      <w:r w:rsidR="002E23FD" w:rsidRPr="002E23FD">
        <w:rPr>
          <w:lang w:val="nl-NL"/>
        </w:rPr>
        <w:t>2: PROGRAMMA VAN EISEN</w:t>
      </w:r>
    </w:p>
    <w:p w14:paraId="2BE5E1A7" w14:textId="1696AB16" w:rsidR="008268FC" w:rsidRDefault="002E23FD" w:rsidP="0008727C">
      <w:pPr>
        <w:rPr>
          <w:lang w:val="nl-NL"/>
        </w:rPr>
      </w:pPr>
      <w:r w:rsidRPr="002E23FD">
        <w:rPr>
          <w:lang w:val="nl-NL"/>
        </w:rPr>
        <w:t xml:space="preserve">De </w:t>
      </w:r>
      <w:r>
        <w:rPr>
          <w:lang w:val="nl-NL"/>
        </w:rPr>
        <w:t xml:space="preserve">eisen die gesteld worden aan </w:t>
      </w:r>
      <w:r w:rsidR="00406300">
        <w:rPr>
          <w:lang w:val="nl-NL"/>
        </w:rPr>
        <w:t>de draagbare planetariumprojector</w:t>
      </w:r>
      <w:r w:rsidR="0008727C">
        <w:rPr>
          <w:lang w:val="nl-NL"/>
        </w:rPr>
        <w:t xml:space="preserve">, op </w:t>
      </w:r>
      <w:r w:rsidR="00406300">
        <w:rPr>
          <w:b/>
          <w:bCs/>
          <w:lang w:val="nl-NL"/>
        </w:rPr>
        <w:t>13/02/2020</w:t>
      </w:r>
      <w:r w:rsidR="0008727C">
        <w:rPr>
          <w:lang w:val="nl-NL"/>
        </w:rPr>
        <w:t xml:space="preserve"> zijn</w:t>
      </w:r>
      <w:r w:rsidR="00406300">
        <w:rPr>
          <w:lang w:val="nl-NL"/>
        </w:rPr>
        <w:t>:</w:t>
      </w:r>
    </w:p>
    <w:p w14:paraId="28DF741D" w14:textId="051A8BD6" w:rsidR="0008727C" w:rsidRDefault="00406300" w:rsidP="00406300">
      <w:pPr>
        <w:pStyle w:val="ListParagraph"/>
        <w:numPr>
          <w:ilvl w:val="0"/>
          <w:numId w:val="22"/>
        </w:numPr>
        <w:rPr>
          <w:lang w:val="nl-NL"/>
        </w:rPr>
      </w:pPr>
      <w:r>
        <w:rPr>
          <w:lang w:val="nl-NL"/>
        </w:rPr>
        <w:t>Het planetarium toont tenminste 20 belangrijke sterren.</w:t>
      </w:r>
    </w:p>
    <w:p w14:paraId="66733F15" w14:textId="67A5DD37" w:rsidR="00406300" w:rsidRDefault="00406300" w:rsidP="00406300">
      <w:pPr>
        <w:pStyle w:val="ListParagraph"/>
        <w:numPr>
          <w:ilvl w:val="1"/>
          <w:numId w:val="22"/>
        </w:numPr>
        <w:rPr>
          <w:lang w:val="nl-NL"/>
        </w:rPr>
      </w:pPr>
      <w:r>
        <w:rPr>
          <w:lang w:val="nl-NL"/>
        </w:rPr>
        <w:t>Het planetarium moet de sterren met een afwijking van 2 tot 3 booggraden aan de werkelijkheid projecteren</w:t>
      </w:r>
    </w:p>
    <w:p w14:paraId="496A52C6" w14:textId="7AF33B1D" w:rsidR="00406300" w:rsidRDefault="00406300" w:rsidP="00406300">
      <w:pPr>
        <w:pStyle w:val="ListParagraph"/>
        <w:numPr>
          <w:ilvl w:val="1"/>
          <w:numId w:val="22"/>
        </w:numPr>
        <w:rPr>
          <w:lang w:val="nl-NL"/>
        </w:rPr>
      </w:pPr>
      <w:r>
        <w:rPr>
          <w:lang w:val="nl-NL"/>
        </w:rPr>
        <w:t>Voorlopig is de sterrenhemel voldoende om te projecteren.</w:t>
      </w:r>
    </w:p>
    <w:p w14:paraId="602FCDCE" w14:textId="5DFCF97C" w:rsidR="00406300" w:rsidRDefault="00406300" w:rsidP="00406300">
      <w:pPr>
        <w:pStyle w:val="ListParagraph"/>
        <w:numPr>
          <w:ilvl w:val="1"/>
          <w:numId w:val="22"/>
        </w:numPr>
        <w:rPr>
          <w:lang w:val="nl-NL"/>
        </w:rPr>
      </w:pPr>
      <w:r>
        <w:rPr>
          <w:lang w:val="nl-NL"/>
        </w:rPr>
        <w:t>De helderheid van de sterren moet overeenkomen met de werkelijkheid;</w:t>
      </w:r>
    </w:p>
    <w:p w14:paraId="32D43BF5" w14:textId="77620B21" w:rsidR="00406300" w:rsidRPr="00406300" w:rsidRDefault="00406300" w:rsidP="00406300">
      <w:pPr>
        <w:pStyle w:val="ListParagraph"/>
        <w:ind w:left="1440"/>
        <w:rPr>
          <w:lang w:val="nl-NL"/>
        </w:rPr>
      </w:pPr>
      <w:r>
        <w:rPr>
          <w:lang w:val="nl-NL"/>
        </w:rPr>
        <w:t>Sirius &gt; Rigel &gt; Pollux etc.</w:t>
      </w:r>
    </w:p>
    <w:p w14:paraId="4F82E880" w14:textId="71CE6028" w:rsidR="00406300" w:rsidRDefault="00406300" w:rsidP="00406300">
      <w:pPr>
        <w:pStyle w:val="ListParagraph"/>
        <w:numPr>
          <w:ilvl w:val="0"/>
          <w:numId w:val="22"/>
        </w:numPr>
        <w:rPr>
          <w:lang w:val="nl-NL"/>
        </w:rPr>
      </w:pPr>
      <w:r>
        <w:rPr>
          <w:lang w:val="nl-NL"/>
        </w:rPr>
        <w:t>Het planetarium moet heldere en goed zichtbare beelden projecteren.</w:t>
      </w:r>
    </w:p>
    <w:p w14:paraId="154BD90B" w14:textId="29D54284" w:rsidR="00406300" w:rsidRDefault="00406300" w:rsidP="00406300">
      <w:pPr>
        <w:pStyle w:val="ListParagraph"/>
        <w:numPr>
          <w:ilvl w:val="1"/>
          <w:numId w:val="22"/>
        </w:numPr>
        <w:rPr>
          <w:lang w:val="nl-NL"/>
        </w:rPr>
      </w:pPr>
      <w:r>
        <w:rPr>
          <w:lang w:val="nl-NL"/>
        </w:rPr>
        <w:t>Met lasers worden meerdere sterren geprojecteerd.</w:t>
      </w:r>
    </w:p>
    <w:p w14:paraId="75657D25" w14:textId="3433EC4E" w:rsidR="00406300" w:rsidRDefault="00406300" w:rsidP="00406300">
      <w:pPr>
        <w:pStyle w:val="ListParagraph"/>
        <w:numPr>
          <w:ilvl w:val="0"/>
          <w:numId w:val="22"/>
        </w:numPr>
        <w:rPr>
          <w:lang w:val="nl-NL"/>
        </w:rPr>
      </w:pPr>
      <w:r>
        <w:rPr>
          <w:lang w:val="nl-NL"/>
        </w:rPr>
        <w:t>Het planetarium moet met spiegelreflectie de beelden projecteren op het plafond</w:t>
      </w:r>
    </w:p>
    <w:p w14:paraId="46FD3551" w14:textId="7EBA3B4B" w:rsidR="00406300" w:rsidRDefault="00406300" w:rsidP="00406300">
      <w:pPr>
        <w:pStyle w:val="ListParagraph"/>
        <w:numPr>
          <w:ilvl w:val="0"/>
          <w:numId w:val="22"/>
        </w:numPr>
        <w:rPr>
          <w:lang w:val="nl-NL"/>
        </w:rPr>
      </w:pPr>
      <w:r>
        <w:rPr>
          <w:lang w:val="nl-NL"/>
        </w:rPr>
        <w:t>Het planetarium moet beide halfronden tonen</w:t>
      </w:r>
      <w:r w:rsidR="00433142">
        <w:rPr>
          <w:lang w:val="nl-NL"/>
        </w:rPr>
        <w:t>.</w:t>
      </w:r>
    </w:p>
    <w:p w14:paraId="4981AED9" w14:textId="71BE5C4E" w:rsidR="00433142" w:rsidRDefault="00433142" w:rsidP="00406300">
      <w:pPr>
        <w:pStyle w:val="ListParagraph"/>
        <w:numPr>
          <w:ilvl w:val="0"/>
          <w:numId w:val="22"/>
        </w:numPr>
        <w:rPr>
          <w:lang w:val="nl-NL"/>
        </w:rPr>
      </w:pPr>
      <w:r>
        <w:rPr>
          <w:lang w:val="nl-NL"/>
        </w:rPr>
        <w:t>Het planetarium moet de volledige hemel kunnen tonen.</w:t>
      </w:r>
    </w:p>
    <w:p w14:paraId="2EE8046A" w14:textId="2A3373E0" w:rsidR="00433142" w:rsidRDefault="00433142" w:rsidP="00433142">
      <w:pPr>
        <w:pStyle w:val="ListParagraph"/>
        <w:numPr>
          <w:ilvl w:val="1"/>
          <w:numId w:val="22"/>
        </w:numPr>
        <w:rPr>
          <w:lang w:val="nl-NL"/>
        </w:rPr>
      </w:pPr>
      <w:r>
        <w:rPr>
          <w:lang w:val="nl-NL"/>
        </w:rPr>
        <w:t>Binnen de scope van dit project is het voorlopig voldoende om een klein gedeelte van de sterrenhemel te projecteren.</w:t>
      </w:r>
    </w:p>
    <w:p w14:paraId="12C5A4F0" w14:textId="21F09FD2" w:rsidR="00433142" w:rsidRDefault="00433142" w:rsidP="00406300">
      <w:pPr>
        <w:pStyle w:val="ListParagraph"/>
        <w:numPr>
          <w:ilvl w:val="0"/>
          <w:numId w:val="22"/>
        </w:numPr>
        <w:rPr>
          <w:lang w:val="nl-NL"/>
        </w:rPr>
      </w:pPr>
      <w:r>
        <w:rPr>
          <w:lang w:val="nl-NL"/>
        </w:rPr>
        <w:t>Het planetarium moet in de toekomst kunnen tonen.</w:t>
      </w:r>
    </w:p>
    <w:p w14:paraId="2730088B" w14:textId="198026C6" w:rsidR="00433142" w:rsidRDefault="00433142" w:rsidP="00433142">
      <w:pPr>
        <w:pStyle w:val="ListParagraph"/>
        <w:numPr>
          <w:ilvl w:val="1"/>
          <w:numId w:val="22"/>
        </w:numPr>
        <w:rPr>
          <w:lang w:val="nl-NL"/>
        </w:rPr>
      </w:pPr>
      <w:r>
        <w:rPr>
          <w:lang w:val="nl-NL"/>
        </w:rPr>
        <w:t>Het planetarium moet middels de GUI in te stellen zijn voor data in de toekomst.</w:t>
      </w:r>
    </w:p>
    <w:p w14:paraId="645C3353" w14:textId="7128A337" w:rsidR="00433142" w:rsidRDefault="00433142" w:rsidP="00433142">
      <w:pPr>
        <w:pStyle w:val="ListParagraph"/>
        <w:numPr>
          <w:ilvl w:val="0"/>
          <w:numId w:val="22"/>
        </w:numPr>
        <w:rPr>
          <w:lang w:val="nl-NL"/>
        </w:rPr>
      </w:pPr>
      <w:r>
        <w:rPr>
          <w:lang w:val="nl-NL"/>
        </w:rPr>
        <w:t>Voor elke positie van de hemellichamen zijn er wiskundige functies gebruikt welke de posities bepalen.</w:t>
      </w:r>
    </w:p>
    <w:p w14:paraId="6DE0B8BF" w14:textId="698070F1" w:rsidR="00406300" w:rsidRDefault="00406300" w:rsidP="00406300">
      <w:pPr>
        <w:pStyle w:val="ListParagraph"/>
        <w:numPr>
          <w:ilvl w:val="0"/>
          <w:numId w:val="22"/>
        </w:numPr>
        <w:rPr>
          <w:lang w:val="nl-NL"/>
        </w:rPr>
      </w:pPr>
      <w:r>
        <w:rPr>
          <w:lang w:val="nl-NL"/>
        </w:rPr>
        <w:t xml:space="preserve">Het planetarium moet tenminste 5 jaar of 1000 uur meegaan. </w:t>
      </w:r>
    </w:p>
    <w:p w14:paraId="7C8EAA66" w14:textId="1814D3F3" w:rsidR="00406300" w:rsidRDefault="00406300" w:rsidP="00406300">
      <w:pPr>
        <w:pStyle w:val="ListParagraph"/>
        <w:numPr>
          <w:ilvl w:val="0"/>
          <w:numId w:val="22"/>
        </w:numPr>
        <w:rPr>
          <w:lang w:val="nl-NL"/>
        </w:rPr>
      </w:pPr>
      <w:r>
        <w:rPr>
          <w:lang w:val="nl-NL"/>
        </w:rPr>
        <w:t>Het planetarium moet een sterke voeding hebben.</w:t>
      </w:r>
    </w:p>
    <w:p w14:paraId="3929018A" w14:textId="107244D6" w:rsidR="00406300" w:rsidRPr="00406300" w:rsidRDefault="00406300" w:rsidP="00406300">
      <w:pPr>
        <w:pStyle w:val="ListParagraph"/>
        <w:numPr>
          <w:ilvl w:val="1"/>
          <w:numId w:val="22"/>
        </w:numPr>
        <w:rPr>
          <w:lang w:val="nl-NL"/>
        </w:rPr>
      </w:pPr>
      <w:r>
        <w:rPr>
          <w:lang w:val="nl-NL"/>
        </w:rPr>
        <w:t>De voeding mag bedraad zijn</w:t>
      </w:r>
    </w:p>
    <w:p w14:paraId="700990AD" w14:textId="0AC78D27" w:rsidR="00406300" w:rsidRDefault="00406300" w:rsidP="00406300">
      <w:pPr>
        <w:pStyle w:val="ListParagraph"/>
        <w:numPr>
          <w:ilvl w:val="0"/>
          <w:numId w:val="22"/>
        </w:numPr>
        <w:rPr>
          <w:lang w:val="nl-NL"/>
        </w:rPr>
      </w:pPr>
      <w:r>
        <w:rPr>
          <w:lang w:val="nl-NL"/>
        </w:rPr>
        <w:t>Documentatie mag in het Engels en in het Nederlands geschreven zijn.</w:t>
      </w:r>
    </w:p>
    <w:p w14:paraId="247EC89E" w14:textId="5F4061B5" w:rsidR="00406300" w:rsidRDefault="00406300" w:rsidP="00406300">
      <w:pPr>
        <w:pStyle w:val="ListParagraph"/>
        <w:numPr>
          <w:ilvl w:val="1"/>
          <w:numId w:val="22"/>
        </w:numPr>
        <w:rPr>
          <w:lang w:val="nl-NL"/>
        </w:rPr>
      </w:pPr>
      <w:r>
        <w:rPr>
          <w:lang w:val="nl-NL"/>
        </w:rPr>
        <w:t>Code moet in het Engels geschreven zijn</w:t>
      </w:r>
    </w:p>
    <w:p w14:paraId="43F13B8A" w14:textId="243CB4EA" w:rsidR="00406300" w:rsidRPr="00406300" w:rsidRDefault="00406300" w:rsidP="00406300">
      <w:pPr>
        <w:pStyle w:val="ListParagraph"/>
        <w:numPr>
          <w:ilvl w:val="2"/>
          <w:numId w:val="22"/>
        </w:numPr>
        <w:rPr>
          <w:lang w:val="nl-NL"/>
        </w:rPr>
      </w:pPr>
      <w:r w:rsidRPr="00406300">
        <w:rPr>
          <w:lang w:val="nl-NL"/>
        </w:rPr>
        <w:t>Code in Python of C++ gesch</w:t>
      </w:r>
      <w:r>
        <w:rPr>
          <w:lang w:val="nl-NL"/>
        </w:rPr>
        <w:t>reven, liever geen Java</w:t>
      </w:r>
    </w:p>
    <w:p w14:paraId="298E9255" w14:textId="4E9FFBB5" w:rsidR="00406300" w:rsidRDefault="00406300" w:rsidP="00406300">
      <w:pPr>
        <w:pStyle w:val="ListParagraph"/>
        <w:numPr>
          <w:ilvl w:val="1"/>
          <w:numId w:val="22"/>
        </w:numPr>
        <w:rPr>
          <w:lang w:val="nl-NL"/>
        </w:rPr>
      </w:pPr>
      <w:r>
        <w:rPr>
          <w:lang w:val="nl-NL"/>
        </w:rPr>
        <w:t xml:space="preserve">Onderzoeksverslagen moeten in het Engels geschreven zijn conform de wensen van de opleiding TI. </w:t>
      </w:r>
    </w:p>
    <w:p w14:paraId="6A88327B" w14:textId="61C30DB8" w:rsidR="00406300" w:rsidRDefault="00406300" w:rsidP="00406300">
      <w:pPr>
        <w:pStyle w:val="ListParagraph"/>
        <w:numPr>
          <w:ilvl w:val="0"/>
          <w:numId w:val="22"/>
        </w:numPr>
        <w:rPr>
          <w:lang w:val="nl-NL"/>
        </w:rPr>
      </w:pPr>
      <w:r>
        <w:rPr>
          <w:lang w:val="nl-NL"/>
        </w:rPr>
        <w:t>Er moet gebruik gemaakt worden van functionele en veilige materialen</w:t>
      </w:r>
    </w:p>
    <w:p w14:paraId="12F226E2" w14:textId="1ABF13C0" w:rsidR="00406300" w:rsidRDefault="00406300" w:rsidP="00406300">
      <w:pPr>
        <w:pStyle w:val="ListParagraph"/>
        <w:numPr>
          <w:ilvl w:val="1"/>
          <w:numId w:val="22"/>
        </w:numPr>
        <w:rPr>
          <w:lang w:val="nl-NL"/>
        </w:rPr>
      </w:pPr>
      <w:r>
        <w:rPr>
          <w:lang w:val="nl-NL"/>
        </w:rPr>
        <w:t>Er mag geen brandgevaar ontstaan</w:t>
      </w:r>
    </w:p>
    <w:p w14:paraId="2F6560D4" w14:textId="7E7F2F80" w:rsidR="00406300" w:rsidRDefault="00433142" w:rsidP="00406300">
      <w:pPr>
        <w:pStyle w:val="ListParagraph"/>
        <w:numPr>
          <w:ilvl w:val="0"/>
          <w:numId w:val="22"/>
        </w:numPr>
        <w:rPr>
          <w:lang w:val="nl-NL"/>
        </w:rPr>
      </w:pPr>
      <w:r>
        <w:rPr>
          <w:lang w:val="nl-NL"/>
        </w:rPr>
        <w:t>Er moet een modus zijn die de sterren van een gekozen sterrenbeeld laat knipperen.</w:t>
      </w:r>
    </w:p>
    <w:p w14:paraId="704E3D94" w14:textId="02C8B80C" w:rsidR="00433142" w:rsidRDefault="00433142" w:rsidP="00433142">
      <w:pPr>
        <w:pStyle w:val="ListParagraph"/>
        <w:numPr>
          <w:ilvl w:val="1"/>
          <w:numId w:val="22"/>
        </w:numPr>
        <w:rPr>
          <w:lang w:val="nl-NL"/>
        </w:rPr>
      </w:pPr>
      <w:r>
        <w:rPr>
          <w:lang w:val="nl-NL"/>
        </w:rPr>
        <w:t>Deze modus moet in te stellen zijn via de GUI</w:t>
      </w:r>
    </w:p>
    <w:p w14:paraId="69495D27" w14:textId="1D383A4E" w:rsidR="00433142" w:rsidRDefault="00433142" w:rsidP="00433142">
      <w:pPr>
        <w:pStyle w:val="ListParagraph"/>
        <w:numPr>
          <w:ilvl w:val="0"/>
          <w:numId w:val="22"/>
        </w:numPr>
        <w:rPr>
          <w:lang w:val="nl-NL"/>
        </w:rPr>
      </w:pPr>
      <w:r>
        <w:rPr>
          <w:lang w:val="nl-NL"/>
        </w:rPr>
        <w:t>Er is een volledig werkende GUI aanwezig.</w:t>
      </w:r>
    </w:p>
    <w:p w14:paraId="11218A32" w14:textId="08F179C8" w:rsidR="00433142" w:rsidRDefault="00433142" w:rsidP="00433142">
      <w:pPr>
        <w:pStyle w:val="ListParagraph"/>
        <w:numPr>
          <w:ilvl w:val="1"/>
          <w:numId w:val="22"/>
        </w:numPr>
        <w:rPr>
          <w:lang w:val="nl-NL"/>
        </w:rPr>
      </w:pPr>
      <w:r>
        <w:rPr>
          <w:lang w:val="nl-NL"/>
        </w:rPr>
        <w:t>De GUI gaat over de wiskundige berekeningen</w:t>
      </w:r>
    </w:p>
    <w:p w14:paraId="32D9AF98" w14:textId="14F26C4C" w:rsidR="00433142" w:rsidRDefault="00433142" w:rsidP="00433142">
      <w:pPr>
        <w:pStyle w:val="ListParagraph"/>
        <w:numPr>
          <w:ilvl w:val="1"/>
          <w:numId w:val="22"/>
        </w:numPr>
        <w:rPr>
          <w:lang w:val="nl-NL"/>
        </w:rPr>
      </w:pPr>
      <w:r>
        <w:rPr>
          <w:lang w:val="nl-NL"/>
        </w:rPr>
        <w:t>De GUI dient als communicatiemiddel tussen de gebruiker en de hardware</w:t>
      </w:r>
    </w:p>
    <w:p w14:paraId="33316A04" w14:textId="0FB02C3F" w:rsidR="00433142" w:rsidRDefault="00433142" w:rsidP="00433142">
      <w:pPr>
        <w:pStyle w:val="ListParagraph"/>
        <w:numPr>
          <w:ilvl w:val="1"/>
          <w:numId w:val="22"/>
        </w:numPr>
        <w:rPr>
          <w:lang w:val="nl-NL"/>
        </w:rPr>
      </w:pPr>
      <w:r>
        <w:rPr>
          <w:lang w:val="nl-NL"/>
        </w:rPr>
        <w:t>De GUI communiceert met een Arduino Mega of Raspberry Pi, welke vervolgens de mechanica aansturen</w:t>
      </w:r>
    </w:p>
    <w:p w14:paraId="749E32CB" w14:textId="3F0A623A" w:rsidR="00433142" w:rsidRDefault="00433142" w:rsidP="00433142">
      <w:pPr>
        <w:pStyle w:val="ListParagraph"/>
        <w:numPr>
          <w:ilvl w:val="1"/>
          <w:numId w:val="22"/>
        </w:numPr>
        <w:rPr>
          <w:lang w:val="nl-NL"/>
        </w:rPr>
      </w:pPr>
      <w:r>
        <w:rPr>
          <w:lang w:val="nl-NL"/>
        </w:rPr>
        <w:t>De GUI is simpel en overzichtelijk</w:t>
      </w:r>
    </w:p>
    <w:p w14:paraId="0C671E9E" w14:textId="4C7D7DE6" w:rsidR="00433142" w:rsidRDefault="00433142" w:rsidP="00433142">
      <w:pPr>
        <w:pStyle w:val="ListParagraph"/>
        <w:numPr>
          <w:ilvl w:val="0"/>
          <w:numId w:val="22"/>
        </w:numPr>
        <w:rPr>
          <w:lang w:val="nl-NL"/>
        </w:rPr>
      </w:pPr>
      <w:r>
        <w:rPr>
          <w:lang w:val="nl-NL"/>
        </w:rPr>
        <w:t>De projector moet maximaal 70 bij 70 bij 70 centimeter breed, lang en hoog zijn.</w:t>
      </w:r>
    </w:p>
    <w:p w14:paraId="0553CEC7" w14:textId="0453978D" w:rsidR="00433142" w:rsidRDefault="00433142" w:rsidP="00433142">
      <w:pPr>
        <w:pStyle w:val="ListParagraph"/>
        <w:numPr>
          <w:ilvl w:val="0"/>
          <w:numId w:val="22"/>
        </w:numPr>
        <w:rPr>
          <w:lang w:val="nl-NL"/>
        </w:rPr>
      </w:pPr>
      <w:r>
        <w:rPr>
          <w:lang w:val="nl-NL"/>
        </w:rPr>
        <w:t>De projector mag maximaal 30 kilogram wegen.</w:t>
      </w:r>
    </w:p>
    <w:p w14:paraId="15E9AEE1" w14:textId="48AB477A" w:rsidR="00433142" w:rsidRDefault="00433142" w:rsidP="00433142">
      <w:pPr>
        <w:pStyle w:val="ListParagraph"/>
        <w:numPr>
          <w:ilvl w:val="0"/>
          <w:numId w:val="22"/>
        </w:numPr>
        <w:rPr>
          <w:lang w:val="nl-NL"/>
        </w:rPr>
      </w:pPr>
      <w:r>
        <w:rPr>
          <w:lang w:val="nl-NL"/>
        </w:rPr>
        <w:lastRenderedPageBreak/>
        <w:t>De projector in zijn volledigheid mag maximaal 1000 euro kosten.</w:t>
      </w:r>
    </w:p>
    <w:p w14:paraId="6DE1E690" w14:textId="6DFEADCD" w:rsidR="00433142" w:rsidRDefault="00433142" w:rsidP="00433142">
      <w:pPr>
        <w:pStyle w:val="ListParagraph"/>
        <w:numPr>
          <w:ilvl w:val="1"/>
          <w:numId w:val="22"/>
        </w:numPr>
        <w:rPr>
          <w:lang w:val="nl-NL"/>
        </w:rPr>
      </w:pPr>
      <w:r>
        <w:rPr>
          <w:lang w:val="nl-NL"/>
        </w:rPr>
        <w:t>Het prototype van de projector moet maximaal 100 à 200 euro kosten.</w:t>
      </w:r>
    </w:p>
    <w:p w14:paraId="5E5E7128" w14:textId="2E8893A9" w:rsidR="00433142" w:rsidRDefault="00433142" w:rsidP="00433142">
      <w:pPr>
        <w:pStyle w:val="ListParagraph"/>
        <w:numPr>
          <w:ilvl w:val="0"/>
          <w:numId w:val="22"/>
        </w:numPr>
        <w:rPr>
          <w:lang w:val="nl-NL"/>
        </w:rPr>
      </w:pPr>
      <w:r>
        <w:rPr>
          <w:lang w:val="nl-NL"/>
        </w:rPr>
        <w:t>De projector moet uiteindelijk de planeten, belangrijke stellaire objecten en de maan en zijn fasen kunnen projecteren</w:t>
      </w:r>
    </w:p>
    <w:p w14:paraId="489582ED" w14:textId="7D7E11CC" w:rsidR="00433142" w:rsidRDefault="00433142" w:rsidP="00433142">
      <w:pPr>
        <w:pStyle w:val="ListParagraph"/>
        <w:numPr>
          <w:ilvl w:val="1"/>
          <w:numId w:val="22"/>
        </w:numPr>
        <w:rPr>
          <w:lang w:val="nl-NL"/>
        </w:rPr>
      </w:pPr>
      <w:r>
        <w:rPr>
          <w:lang w:val="nl-NL"/>
        </w:rPr>
        <w:t>In de huidige scope van dit project wordt dit gedeelte weggelaten i.v.m haalbaarheid.</w:t>
      </w:r>
    </w:p>
    <w:p w14:paraId="687DA862" w14:textId="0D0B566B" w:rsidR="00433142" w:rsidRDefault="00433142" w:rsidP="00433142">
      <w:pPr>
        <w:pStyle w:val="ListParagraph"/>
        <w:numPr>
          <w:ilvl w:val="0"/>
          <w:numId w:val="22"/>
        </w:numPr>
        <w:rPr>
          <w:lang w:val="nl-NL"/>
        </w:rPr>
      </w:pPr>
      <w:r>
        <w:rPr>
          <w:lang w:val="nl-NL"/>
        </w:rPr>
        <w:t>De projector maakt gebruik van blauwe lasers</w:t>
      </w:r>
    </w:p>
    <w:p w14:paraId="06FEF99A" w14:textId="1C92126D" w:rsidR="00433142" w:rsidRDefault="00433142" w:rsidP="00433142">
      <w:pPr>
        <w:pStyle w:val="ListParagraph"/>
        <w:numPr>
          <w:ilvl w:val="0"/>
          <w:numId w:val="22"/>
        </w:numPr>
        <w:rPr>
          <w:lang w:val="nl-NL"/>
        </w:rPr>
      </w:pPr>
      <w:r>
        <w:rPr>
          <w:lang w:val="nl-NL"/>
        </w:rPr>
        <w:t>Het planetarium moet werken in een gewone kamer met hoeken en een vlak plafond.</w:t>
      </w:r>
    </w:p>
    <w:p w14:paraId="2AD9A2CF" w14:textId="6CFD10F2" w:rsidR="00433142" w:rsidRPr="00406300" w:rsidRDefault="00433142" w:rsidP="00433142">
      <w:pPr>
        <w:pStyle w:val="ListParagraph"/>
        <w:rPr>
          <w:lang w:val="nl-NL"/>
        </w:rPr>
      </w:pPr>
    </w:p>
    <w:p w14:paraId="2D0E8AED" w14:textId="77777777" w:rsidR="008268FC" w:rsidRDefault="008268FC" w:rsidP="008268FC">
      <w:pPr>
        <w:rPr>
          <w:lang w:val="nl-NL"/>
        </w:rPr>
      </w:pPr>
    </w:p>
    <w:p w14:paraId="21F475F9" w14:textId="77777777" w:rsidR="008268FC" w:rsidRDefault="008268FC" w:rsidP="008268FC">
      <w:pPr>
        <w:rPr>
          <w:lang w:val="nl-NL"/>
        </w:rPr>
      </w:pPr>
    </w:p>
    <w:p w14:paraId="3A5E9D0F" w14:textId="77777777" w:rsidR="00316AEA" w:rsidRDefault="00316AEA" w:rsidP="008268FC">
      <w:pPr>
        <w:rPr>
          <w:lang w:val="nl-NL"/>
        </w:rPr>
      </w:pPr>
    </w:p>
    <w:p w14:paraId="5ABC2CDA" w14:textId="77777777" w:rsidR="00316AEA" w:rsidRDefault="00316AEA" w:rsidP="008268FC">
      <w:pPr>
        <w:rPr>
          <w:lang w:val="nl-NL"/>
        </w:rPr>
      </w:pPr>
    </w:p>
    <w:p w14:paraId="00119053" w14:textId="77777777" w:rsidR="00316AEA" w:rsidRDefault="00316AEA" w:rsidP="008268FC">
      <w:pPr>
        <w:rPr>
          <w:lang w:val="nl-NL"/>
        </w:rPr>
      </w:pPr>
    </w:p>
    <w:p w14:paraId="3CDA6D8F" w14:textId="77777777" w:rsidR="00316AEA" w:rsidRDefault="00316AEA" w:rsidP="008268FC">
      <w:pPr>
        <w:rPr>
          <w:lang w:val="nl-NL"/>
        </w:rPr>
      </w:pPr>
    </w:p>
    <w:p w14:paraId="22A9E3A4" w14:textId="77777777" w:rsidR="00316AEA" w:rsidRDefault="00316AEA" w:rsidP="008268FC">
      <w:pPr>
        <w:rPr>
          <w:lang w:val="nl-NL"/>
        </w:rPr>
      </w:pPr>
    </w:p>
    <w:p w14:paraId="6A8EBFC6" w14:textId="77777777" w:rsidR="00316AEA" w:rsidRDefault="00316AEA" w:rsidP="008268FC">
      <w:pPr>
        <w:rPr>
          <w:lang w:val="nl-NL"/>
        </w:rPr>
      </w:pPr>
    </w:p>
    <w:p w14:paraId="01600DCA" w14:textId="77777777" w:rsidR="00316AEA" w:rsidRDefault="00316AEA" w:rsidP="008268FC">
      <w:pPr>
        <w:rPr>
          <w:lang w:val="nl-NL"/>
        </w:rPr>
      </w:pPr>
    </w:p>
    <w:p w14:paraId="5CFD9F5A" w14:textId="77777777" w:rsidR="00316AEA" w:rsidRDefault="00316AEA" w:rsidP="008268FC">
      <w:pPr>
        <w:rPr>
          <w:lang w:val="nl-NL"/>
        </w:rPr>
      </w:pPr>
    </w:p>
    <w:p w14:paraId="08D7168B" w14:textId="77777777" w:rsidR="00316AEA" w:rsidRDefault="00316AEA" w:rsidP="008268FC">
      <w:pPr>
        <w:rPr>
          <w:lang w:val="nl-NL"/>
        </w:rPr>
      </w:pPr>
    </w:p>
    <w:p w14:paraId="3E887F14" w14:textId="77777777" w:rsidR="00316AEA" w:rsidRDefault="00316AEA" w:rsidP="008268FC">
      <w:pPr>
        <w:rPr>
          <w:lang w:val="nl-NL"/>
        </w:rPr>
      </w:pPr>
    </w:p>
    <w:p w14:paraId="157FFF08" w14:textId="77777777" w:rsidR="00316AEA" w:rsidRDefault="00316AEA" w:rsidP="008268FC">
      <w:pPr>
        <w:rPr>
          <w:lang w:val="nl-NL"/>
        </w:rPr>
      </w:pPr>
    </w:p>
    <w:p w14:paraId="6A67846F" w14:textId="77777777" w:rsidR="00316AEA" w:rsidRDefault="00316AEA" w:rsidP="008268FC">
      <w:pPr>
        <w:rPr>
          <w:lang w:val="nl-NL"/>
        </w:rPr>
      </w:pPr>
    </w:p>
    <w:p w14:paraId="20508ED0" w14:textId="77777777" w:rsidR="00316AEA" w:rsidRDefault="00316AEA" w:rsidP="008268FC">
      <w:pPr>
        <w:rPr>
          <w:lang w:val="nl-NL"/>
        </w:rPr>
      </w:pPr>
    </w:p>
    <w:p w14:paraId="10C91B86" w14:textId="437FF5C5" w:rsidR="00316AEA" w:rsidRDefault="00316AEA" w:rsidP="008268FC">
      <w:pPr>
        <w:rPr>
          <w:lang w:val="nl-NL"/>
        </w:rPr>
      </w:pPr>
    </w:p>
    <w:p w14:paraId="1F046919" w14:textId="0740B874" w:rsidR="00433142" w:rsidRDefault="00433142" w:rsidP="008268FC">
      <w:pPr>
        <w:rPr>
          <w:lang w:val="nl-NL"/>
        </w:rPr>
      </w:pPr>
    </w:p>
    <w:p w14:paraId="58F101D9" w14:textId="77777777" w:rsidR="00433142" w:rsidRDefault="00433142" w:rsidP="008268FC">
      <w:pPr>
        <w:rPr>
          <w:lang w:val="nl-NL"/>
        </w:rPr>
      </w:pPr>
    </w:p>
    <w:p w14:paraId="0E31AACA" w14:textId="77777777" w:rsidR="008268FC" w:rsidRDefault="008268FC" w:rsidP="008268FC">
      <w:pPr>
        <w:pStyle w:val="Heading1"/>
        <w:rPr>
          <w:lang w:val="nl-NL"/>
        </w:rPr>
      </w:pPr>
      <w:r>
        <w:rPr>
          <w:lang w:val="nl-NL"/>
        </w:rPr>
        <w:lastRenderedPageBreak/>
        <w:t>H3: FINANCIËN</w:t>
      </w:r>
    </w:p>
    <w:p w14:paraId="2271C952" w14:textId="142E065F" w:rsidR="008268FC" w:rsidRDefault="00316AEA" w:rsidP="008268FC">
      <w:pPr>
        <w:rPr>
          <w:lang w:val="nl-NL"/>
        </w:rPr>
      </w:pPr>
      <w:r>
        <w:rPr>
          <w:lang w:val="nl-NL"/>
        </w:rPr>
        <w:t xml:space="preserve">Gebaseerd op de eerder genoemde eisen en </w:t>
      </w:r>
      <w:r w:rsidR="0074031C">
        <w:rPr>
          <w:lang w:val="nl-NL"/>
        </w:rPr>
        <w:t>informatie vanuit de projectleden</w:t>
      </w:r>
      <w:r w:rsidR="00433142">
        <w:rPr>
          <w:lang w:val="nl-NL"/>
        </w:rPr>
        <w:t xml:space="preserve"> en het gesprek met de opdrachtgever Jacques</w:t>
      </w:r>
      <w:r>
        <w:rPr>
          <w:lang w:val="nl-NL"/>
        </w:rPr>
        <w:t xml:space="preserve"> zijn de volgende grenzen gesteld:</w:t>
      </w:r>
    </w:p>
    <w:p w14:paraId="44B72807" w14:textId="7481B6B8" w:rsidR="00433142" w:rsidRDefault="00433142" w:rsidP="00433142">
      <w:pPr>
        <w:pStyle w:val="ListParagraph"/>
        <w:numPr>
          <w:ilvl w:val="0"/>
          <w:numId w:val="23"/>
        </w:numPr>
        <w:rPr>
          <w:lang w:val="nl-NL"/>
        </w:rPr>
      </w:pPr>
      <w:r>
        <w:rPr>
          <w:lang w:val="nl-NL"/>
        </w:rPr>
        <w:t>Het product, mits volledig af, mag maximaal 1000 euro kosten. Dit omdat het product bedoeld is voor de privégebruiker, Jacques. Een prototype wat alleen de sterrenhemel toont mag maximaal 100 à 200 euro kosten, zo blijft er genoeg budget over voor doorontwikkeling.</w:t>
      </w:r>
    </w:p>
    <w:p w14:paraId="2F4BA0DB" w14:textId="69E86CDB" w:rsidR="00433142" w:rsidRPr="00433142" w:rsidRDefault="00433142" w:rsidP="00433142">
      <w:pPr>
        <w:pStyle w:val="ListParagraph"/>
        <w:numPr>
          <w:ilvl w:val="0"/>
          <w:numId w:val="23"/>
        </w:numPr>
        <w:rPr>
          <w:lang w:val="nl-NL"/>
        </w:rPr>
      </w:pPr>
      <w:r>
        <w:rPr>
          <w:lang w:val="nl-NL"/>
        </w:rPr>
        <w:t>Binnen de hogeschool kan er geld gedeclareerd worden voor materialen, maar omdat dit product direct voor Jacques bedoeld is, is er waarschijnlijk geen sprake van declareren binnen de Hogeschool Rotterdam – dit betekent inmiddels dat het product eigendom wordt van de hogeschool.</w:t>
      </w:r>
    </w:p>
    <w:p w14:paraId="2C3E3909" w14:textId="1F6B5F1E" w:rsidR="00573525" w:rsidRDefault="00573525" w:rsidP="00573525">
      <w:pPr>
        <w:rPr>
          <w:lang w:val="nl-NL"/>
        </w:rPr>
      </w:pPr>
    </w:p>
    <w:p w14:paraId="6A1ED586" w14:textId="77777777" w:rsidR="00573525" w:rsidRDefault="00573525" w:rsidP="00573525">
      <w:pPr>
        <w:rPr>
          <w:lang w:val="nl-NL"/>
        </w:rPr>
      </w:pPr>
    </w:p>
    <w:p w14:paraId="3BF26BEB" w14:textId="77777777" w:rsidR="00573525" w:rsidRDefault="00573525" w:rsidP="00573525">
      <w:pPr>
        <w:rPr>
          <w:lang w:val="nl-NL"/>
        </w:rPr>
      </w:pPr>
    </w:p>
    <w:p w14:paraId="5E22E1F9" w14:textId="77777777" w:rsidR="00573525" w:rsidRDefault="00573525" w:rsidP="00573525">
      <w:pPr>
        <w:rPr>
          <w:lang w:val="nl-NL"/>
        </w:rPr>
      </w:pPr>
    </w:p>
    <w:p w14:paraId="7B43F1DC" w14:textId="77777777" w:rsidR="00573525" w:rsidRDefault="00573525" w:rsidP="00573525">
      <w:pPr>
        <w:rPr>
          <w:lang w:val="nl-NL"/>
        </w:rPr>
      </w:pPr>
    </w:p>
    <w:p w14:paraId="78A26E0B" w14:textId="77777777" w:rsidR="00573525" w:rsidRDefault="00573525" w:rsidP="00573525">
      <w:pPr>
        <w:rPr>
          <w:lang w:val="nl-NL"/>
        </w:rPr>
      </w:pPr>
    </w:p>
    <w:p w14:paraId="0A649635" w14:textId="77777777" w:rsidR="00573525" w:rsidRDefault="00573525" w:rsidP="00573525">
      <w:pPr>
        <w:rPr>
          <w:lang w:val="nl-NL"/>
        </w:rPr>
      </w:pPr>
    </w:p>
    <w:p w14:paraId="4FE32C9F" w14:textId="77777777" w:rsidR="00573525" w:rsidRDefault="00573525" w:rsidP="00573525">
      <w:pPr>
        <w:rPr>
          <w:lang w:val="nl-NL"/>
        </w:rPr>
      </w:pPr>
    </w:p>
    <w:p w14:paraId="5933A089" w14:textId="77777777" w:rsidR="00573525" w:rsidRDefault="00573525" w:rsidP="00573525">
      <w:pPr>
        <w:rPr>
          <w:lang w:val="nl-NL"/>
        </w:rPr>
      </w:pPr>
    </w:p>
    <w:p w14:paraId="2CA27A44" w14:textId="77777777" w:rsidR="00573525" w:rsidRDefault="00573525" w:rsidP="00573525">
      <w:pPr>
        <w:rPr>
          <w:lang w:val="nl-NL"/>
        </w:rPr>
      </w:pPr>
    </w:p>
    <w:p w14:paraId="70395C04" w14:textId="77777777" w:rsidR="00573525" w:rsidRDefault="00573525" w:rsidP="00573525">
      <w:pPr>
        <w:rPr>
          <w:lang w:val="nl-NL"/>
        </w:rPr>
      </w:pPr>
    </w:p>
    <w:p w14:paraId="638BF312" w14:textId="77777777" w:rsidR="00573525" w:rsidRDefault="00573525" w:rsidP="00573525">
      <w:pPr>
        <w:rPr>
          <w:lang w:val="nl-NL"/>
        </w:rPr>
      </w:pPr>
    </w:p>
    <w:p w14:paraId="0AF8EFDB" w14:textId="77777777" w:rsidR="00573525" w:rsidRDefault="00573525" w:rsidP="00573525">
      <w:pPr>
        <w:rPr>
          <w:lang w:val="nl-NL"/>
        </w:rPr>
      </w:pPr>
    </w:p>
    <w:p w14:paraId="0B1650C5" w14:textId="752CBC57" w:rsidR="00573525" w:rsidRDefault="00573525" w:rsidP="00573525">
      <w:pPr>
        <w:rPr>
          <w:lang w:val="nl-NL"/>
        </w:rPr>
      </w:pPr>
    </w:p>
    <w:p w14:paraId="50424985" w14:textId="1A0B4D28" w:rsidR="0008727C" w:rsidRDefault="0008727C" w:rsidP="00573525">
      <w:pPr>
        <w:rPr>
          <w:lang w:val="nl-NL"/>
        </w:rPr>
      </w:pPr>
    </w:p>
    <w:p w14:paraId="1FED5F3C" w14:textId="17E327FC" w:rsidR="0008727C" w:rsidRDefault="0008727C" w:rsidP="00433142">
      <w:pPr>
        <w:tabs>
          <w:tab w:val="left" w:pos="1212"/>
        </w:tabs>
        <w:rPr>
          <w:lang w:val="nl-NL"/>
        </w:rPr>
      </w:pPr>
    </w:p>
    <w:p w14:paraId="5E33D6E8" w14:textId="5C26C260" w:rsidR="0008727C" w:rsidRDefault="0008727C" w:rsidP="00573525">
      <w:pPr>
        <w:rPr>
          <w:lang w:val="nl-NL"/>
        </w:rPr>
      </w:pPr>
    </w:p>
    <w:p w14:paraId="55FBCFBD" w14:textId="77777777" w:rsidR="00555086" w:rsidRDefault="00555086" w:rsidP="00573525">
      <w:pPr>
        <w:rPr>
          <w:lang w:val="nl-NL"/>
        </w:rPr>
      </w:pPr>
    </w:p>
    <w:p w14:paraId="72254F7C" w14:textId="77777777" w:rsidR="00573525" w:rsidRDefault="00573525" w:rsidP="00573525">
      <w:pPr>
        <w:pStyle w:val="Heading1"/>
        <w:rPr>
          <w:lang w:val="nl-NL"/>
        </w:rPr>
      </w:pPr>
      <w:r>
        <w:rPr>
          <w:lang w:val="nl-NL"/>
        </w:rPr>
        <w:lastRenderedPageBreak/>
        <w:t>H4: GLOBALE PLANNING</w:t>
      </w:r>
    </w:p>
    <w:tbl>
      <w:tblPr>
        <w:tblStyle w:val="PlainTable5"/>
        <w:tblW w:w="9214" w:type="dxa"/>
        <w:tblLook w:val="04A0" w:firstRow="1" w:lastRow="0" w:firstColumn="1" w:lastColumn="0" w:noHBand="0" w:noVBand="1"/>
      </w:tblPr>
      <w:tblGrid>
        <w:gridCol w:w="1726"/>
        <w:gridCol w:w="7488"/>
      </w:tblGrid>
      <w:tr w:rsidR="00367DB6" w14:paraId="05AC3242" w14:textId="77777777" w:rsidTr="004331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shd w:val="clear" w:color="auto" w:fill="E2DFF3" w:themeFill="text1" w:themeFillTint="1A"/>
          </w:tcPr>
          <w:p w14:paraId="1C67318C" w14:textId="77777777" w:rsidR="00367DB6" w:rsidRDefault="00367DB6" w:rsidP="00573525">
            <w:pPr>
              <w:rPr>
                <w:lang w:val="nl-NL"/>
              </w:rPr>
            </w:pPr>
            <w:r>
              <w:rPr>
                <w:lang w:val="nl-NL"/>
              </w:rPr>
              <w:t>WEEK</w:t>
            </w:r>
          </w:p>
        </w:tc>
        <w:tc>
          <w:tcPr>
            <w:tcW w:w="7488" w:type="dxa"/>
            <w:shd w:val="clear" w:color="auto" w:fill="E2DFF3" w:themeFill="text1" w:themeFillTint="1A"/>
          </w:tcPr>
          <w:p w14:paraId="3DE4981C" w14:textId="77777777" w:rsidR="00367DB6" w:rsidRDefault="00367DB6" w:rsidP="00573525">
            <w:pPr>
              <w:cnfStyle w:val="100000000000" w:firstRow="1" w:lastRow="0" w:firstColumn="0" w:lastColumn="0" w:oddVBand="0" w:evenVBand="0" w:oddHBand="0" w:evenHBand="0" w:firstRowFirstColumn="0" w:firstRowLastColumn="0" w:lastRowFirstColumn="0" w:lastRowLastColumn="0"/>
              <w:rPr>
                <w:lang w:val="nl-NL"/>
              </w:rPr>
            </w:pPr>
            <w:r>
              <w:rPr>
                <w:lang w:val="nl-NL"/>
              </w:rPr>
              <w:t>TAAK</w:t>
            </w:r>
          </w:p>
        </w:tc>
      </w:tr>
      <w:tr w:rsidR="00367DB6" w:rsidRPr="00433142" w14:paraId="2C7FA79B"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3A10B76A" w14:textId="48A8165F" w:rsidR="00367DB6" w:rsidRDefault="00F308D9" w:rsidP="00573525">
            <w:pPr>
              <w:rPr>
                <w:lang w:val="nl-NL"/>
              </w:rPr>
            </w:pPr>
            <w:r>
              <w:rPr>
                <w:lang w:val="nl-NL"/>
              </w:rPr>
              <w:t>3</w:t>
            </w:r>
            <w:r w:rsidR="00367DB6">
              <w:rPr>
                <w:lang w:val="nl-NL"/>
              </w:rPr>
              <w:t>.1</w:t>
            </w:r>
          </w:p>
        </w:tc>
        <w:tc>
          <w:tcPr>
            <w:tcW w:w="7488" w:type="dxa"/>
            <w:shd w:val="clear" w:color="auto" w:fill="E2DFF3" w:themeFill="text1" w:themeFillTint="1A"/>
          </w:tcPr>
          <w:p w14:paraId="2E592225" w14:textId="01E762FB" w:rsidR="00367DB6" w:rsidRDefault="00433142" w:rsidP="00573525">
            <w:pPr>
              <w:cnfStyle w:val="000000100000" w:firstRow="0" w:lastRow="0" w:firstColumn="0" w:lastColumn="0" w:oddVBand="0" w:evenVBand="0" w:oddHBand="1" w:evenHBand="0" w:firstRowFirstColumn="0" w:firstRowLastColumn="0" w:lastRowFirstColumn="0" w:lastRowLastColumn="0"/>
              <w:rPr>
                <w:lang w:val="nl-NL"/>
              </w:rPr>
            </w:pPr>
            <w:r>
              <w:rPr>
                <w:lang w:val="nl-NL"/>
              </w:rPr>
              <w:t>Opstart project, brainstormen</w:t>
            </w:r>
          </w:p>
        </w:tc>
      </w:tr>
      <w:tr w:rsidR="00367DB6" w:rsidRPr="009A3711" w14:paraId="784137EE"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384DA7B2" w14:textId="091E9ED8" w:rsidR="00367DB6" w:rsidRDefault="00F308D9" w:rsidP="00573525">
            <w:pPr>
              <w:rPr>
                <w:lang w:val="nl-NL"/>
              </w:rPr>
            </w:pPr>
            <w:r>
              <w:rPr>
                <w:lang w:val="nl-NL"/>
              </w:rPr>
              <w:t>3</w:t>
            </w:r>
            <w:r w:rsidR="00367DB6">
              <w:rPr>
                <w:lang w:val="nl-NL"/>
              </w:rPr>
              <w:t>.2</w:t>
            </w:r>
          </w:p>
        </w:tc>
        <w:tc>
          <w:tcPr>
            <w:tcW w:w="7488" w:type="dxa"/>
          </w:tcPr>
          <w:p w14:paraId="16272EF5" w14:textId="6705BE2D" w:rsidR="00367DB6" w:rsidRDefault="00F308D9" w:rsidP="00573525">
            <w:pPr>
              <w:cnfStyle w:val="000000000000" w:firstRow="0" w:lastRow="0" w:firstColumn="0" w:lastColumn="0" w:oddVBand="0" w:evenVBand="0" w:oddHBand="0" w:evenHBand="0" w:firstRowFirstColumn="0" w:firstRowLastColumn="0" w:lastRowFirstColumn="0" w:lastRowLastColumn="0"/>
              <w:rPr>
                <w:lang w:val="nl-NL"/>
              </w:rPr>
            </w:pPr>
            <w:r>
              <w:rPr>
                <w:lang w:val="nl-NL"/>
              </w:rPr>
              <w:t>Bespreking met opdrachtgever, requirements, testspecificatie opstellen en aanleveren bij opdrachtgever</w:t>
            </w:r>
          </w:p>
        </w:tc>
      </w:tr>
      <w:tr w:rsidR="00367DB6" w:rsidRPr="009A3711" w14:paraId="2284E56B"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790B97E0" w14:textId="4F731FD9" w:rsidR="00367DB6" w:rsidRDefault="00F308D9" w:rsidP="00573525">
            <w:pPr>
              <w:rPr>
                <w:lang w:val="nl-NL"/>
              </w:rPr>
            </w:pPr>
            <w:r>
              <w:rPr>
                <w:lang w:val="nl-NL"/>
              </w:rPr>
              <w:t>3</w:t>
            </w:r>
            <w:r w:rsidR="00367DB6">
              <w:rPr>
                <w:lang w:val="nl-NL"/>
              </w:rPr>
              <w:t>.3</w:t>
            </w:r>
          </w:p>
        </w:tc>
        <w:tc>
          <w:tcPr>
            <w:tcW w:w="7488" w:type="dxa"/>
            <w:shd w:val="clear" w:color="auto" w:fill="E2DFF3" w:themeFill="text1" w:themeFillTint="1A"/>
          </w:tcPr>
          <w:p w14:paraId="4CCE544D" w14:textId="7C370396" w:rsidR="00367DB6" w:rsidRDefault="00F308D9" w:rsidP="00573525">
            <w:pPr>
              <w:cnfStyle w:val="000000100000" w:firstRow="0" w:lastRow="0" w:firstColumn="0" w:lastColumn="0" w:oddVBand="0" w:evenVBand="0" w:oddHBand="1" w:evenHBand="0" w:firstRowFirstColumn="0" w:firstRowLastColumn="0" w:lastRowFirstColumn="0" w:lastRowLastColumn="0"/>
              <w:rPr>
                <w:lang w:val="nl-NL"/>
              </w:rPr>
            </w:pPr>
            <w:r>
              <w:rPr>
                <w:lang w:val="nl-NL"/>
              </w:rPr>
              <w:t>Projectvoorstel en plan van aanpak opstellen en aanleveren bij opdrachtgever</w:t>
            </w:r>
          </w:p>
        </w:tc>
      </w:tr>
      <w:tr w:rsidR="00367DB6" w:rsidRPr="009A3711" w14:paraId="3EC63C2D"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5F61EC5F" w14:textId="34EDAB67" w:rsidR="00367DB6" w:rsidRDefault="00F308D9" w:rsidP="00573525">
            <w:pPr>
              <w:rPr>
                <w:lang w:val="nl-NL"/>
              </w:rPr>
            </w:pPr>
            <w:r>
              <w:rPr>
                <w:lang w:val="nl-NL"/>
              </w:rPr>
              <w:t>3</w:t>
            </w:r>
            <w:r w:rsidR="00367DB6">
              <w:rPr>
                <w:lang w:val="nl-NL"/>
              </w:rPr>
              <w:t>.4</w:t>
            </w:r>
          </w:p>
        </w:tc>
        <w:tc>
          <w:tcPr>
            <w:tcW w:w="7488" w:type="dxa"/>
          </w:tcPr>
          <w:p w14:paraId="4AB5E2AF" w14:textId="41EDA903" w:rsidR="00367DB6" w:rsidRDefault="00F308D9" w:rsidP="00573525">
            <w:pPr>
              <w:cnfStyle w:val="000000000000" w:firstRow="0" w:lastRow="0" w:firstColumn="0" w:lastColumn="0" w:oddVBand="0" w:evenVBand="0" w:oddHBand="0" w:evenHBand="0" w:firstRowFirstColumn="0" w:firstRowLastColumn="0" w:lastRowFirstColumn="0" w:lastRowLastColumn="0"/>
              <w:rPr>
                <w:lang w:val="nl-NL"/>
              </w:rPr>
            </w:pPr>
            <w:r>
              <w:rPr>
                <w:lang w:val="nl-NL"/>
              </w:rPr>
              <w:t>Opstart onderzoek bestaande methoden, ontwerpen robot, bepalen onderdelen</w:t>
            </w:r>
          </w:p>
        </w:tc>
      </w:tr>
      <w:tr w:rsidR="00367DB6" w:rsidRPr="009A3711" w14:paraId="539EA69D"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55FF53B4" w14:textId="1E83FD55" w:rsidR="00367DB6" w:rsidRDefault="00F308D9" w:rsidP="00F308D9">
            <w:pPr>
              <w:ind w:right="130"/>
              <w:rPr>
                <w:lang w:val="nl-NL"/>
              </w:rPr>
            </w:pPr>
            <w:r>
              <w:rPr>
                <w:lang w:val="nl-NL"/>
              </w:rPr>
              <w:t>3.</w:t>
            </w:r>
            <w:r w:rsidR="00367DB6">
              <w:rPr>
                <w:lang w:val="nl-NL"/>
              </w:rPr>
              <w:t>5</w:t>
            </w:r>
          </w:p>
        </w:tc>
        <w:tc>
          <w:tcPr>
            <w:tcW w:w="7488" w:type="dxa"/>
            <w:shd w:val="clear" w:color="auto" w:fill="E2DFF3" w:themeFill="text1" w:themeFillTint="1A"/>
          </w:tcPr>
          <w:p w14:paraId="3F3AF390" w14:textId="68EC7CE1" w:rsidR="00367DB6" w:rsidRDefault="00F308D9" w:rsidP="00573525">
            <w:pPr>
              <w:cnfStyle w:val="000000100000" w:firstRow="0" w:lastRow="0" w:firstColumn="0" w:lastColumn="0" w:oddVBand="0" w:evenVBand="0" w:oddHBand="1" w:evenHBand="0" w:firstRowFirstColumn="0" w:firstRowLastColumn="0" w:lastRowFirstColumn="0" w:lastRowLastColumn="0"/>
              <w:rPr>
                <w:lang w:val="nl-NL"/>
              </w:rPr>
            </w:pPr>
            <w:r w:rsidRPr="00367DB6">
              <w:rPr>
                <w:lang w:val="nl-NL"/>
              </w:rPr>
              <w:t>Design maken, start robot circuit aanmaken, start code</w:t>
            </w:r>
            <w:r>
              <w:rPr>
                <w:lang w:val="nl-NL"/>
              </w:rPr>
              <w:t>ren individuele delen</w:t>
            </w:r>
            <w:r>
              <w:rPr>
                <w:lang w:val="nl-NL"/>
              </w:rPr>
              <w:t>, werken met mechanica</w:t>
            </w:r>
          </w:p>
        </w:tc>
      </w:tr>
      <w:tr w:rsidR="00F308D9" w:rsidRPr="009A3711" w14:paraId="191D7607"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086AC3EF" w14:textId="68E655BD" w:rsidR="00F308D9" w:rsidRDefault="00F308D9" w:rsidP="00F308D9">
            <w:pPr>
              <w:rPr>
                <w:lang w:val="nl-NL"/>
              </w:rPr>
            </w:pPr>
            <w:r>
              <w:rPr>
                <w:lang w:val="nl-NL"/>
              </w:rPr>
              <w:t>2.6</w:t>
            </w:r>
          </w:p>
        </w:tc>
        <w:tc>
          <w:tcPr>
            <w:tcW w:w="7488" w:type="dxa"/>
          </w:tcPr>
          <w:p w14:paraId="02EB54B6" w14:textId="4FF6FD17"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Individuele onderdelen prototypen en aanleveren aan groepsleden</w:t>
            </w:r>
          </w:p>
        </w:tc>
      </w:tr>
      <w:tr w:rsidR="00F308D9" w:rsidRPr="009A3711" w14:paraId="387E4363"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1A45AEF5" w14:textId="6ED703E3" w:rsidR="00F308D9" w:rsidRDefault="00F308D9" w:rsidP="00F308D9">
            <w:pPr>
              <w:rPr>
                <w:lang w:val="nl-NL"/>
              </w:rPr>
            </w:pPr>
            <w:r>
              <w:rPr>
                <w:lang w:val="nl-NL"/>
              </w:rPr>
              <w:t>3.7</w:t>
            </w:r>
          </w:p>
        </w:tc>
        <w:tc>
          <w:tcPr>
            <w:tcW w:w="7488" w:type="dxa"/>
            <w:shd w:val="clear" w:color="auto" w:fill="E2DFF3" w:themeFill="text1" w:themeFillTint="1A"/>
          </w:tcPr>
          <w:p w14:paraId="7E55B143" w14:textId="646C8BAB" w:rsidR="00F308D9" w:rsidRPr="00367DB6"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Individuele onderdelen prototypen en aanleveren aan groepsleden</w:t>
            </w:r>
          </w:p>
        </w:tc>
      </w:tr>
      <w:tr w:rsidR="00F308D9" w:rsidRPr="009A3711" w14:paraId="35F7168E"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5EEC041B" w14:textId="754E92B6" w:rsidR="00F308D9" w:rsidRDefault="00F308D9" w:rsidP="00F308D9">
            <w:pPr>
              <w:rPr>
                <w:lang w:val="nl-NL"/>
              </w:rPr>
            </w:pPr>
            <w:r>
              <w:rPr>
                <w:lang w:val="nl-NL"/>
              </w:rPr>
              <w:t>3.8</w:t>
            </w:r>
          </w:p>
        </w:tc>
        <w:tc>
          <w:tcPr>
            <w:tcW w:w="7488" w:type="dxa"/>
          </w:tcPr>
          <w:p w14:paraId="1F66632A" w14:textId="745CDC46"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Individuele onderdelen prototypen en aanleveren aan groepsleden</w:t>
            </w:r>
          </w:p>
        </w:tc>
      </w:tr>
      <w:tr w:rsidR="00F308D9" w:rsidRPr="009A3711" w14:paraId="52802115"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63290652" w14:textId="7D908BD8" w:rsidR="00F308D9" w:rsidRDefault="00F308D9" w:rsidP="00F308D9">
            <w:pPr>
              <w:rPr>
                <w:lang w:val="nl-NL"/>
              </w:rPr>
            </w:pPr>
            <w:r>
              <w:rPr>
                <w:lang w:val="nl-NL"/>
              </w:rPr>
              <w:t>3.9</w:t>
            </w:r>
          </w:p>
        </w:tc>
        <w:tc>
          <w:tcPr>
            <w:tcW w:w="7488" w:type="dxa"/>
            <w:shd w:val="clear" w:color="auto" w:fill="E2DFF3" w:themeFill="text1" w:themeFillTint="1A"/>
          </w:tcPr>
          <w:p w14:paraId="37E47598" w14:textId="77777777"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Individuele onderdelen prototypen en aanleveren aan groepsleden</w:t>
            </w:r>
          </w:p>
        </w:tc>
      </w:tr>
      <w:tr w:rsidR="00F308D9" w:rsidRPr="009A3711" w14:paraId="28C68B42"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18820CCE" w14:textId="3A7AECBE" w:rsidR="00F308D9" w:rsidRDefault="00F308D9" w:rsidP="00F308D9">
            <w:pPr>
              <w:rPr>
                <w:lang w:val="nl-NL"/>
              </w:rPr>
            </w:pPr>
            <w:r>
              <w:rPr>
                <w:lang w:val="nl-NL"/>
              </w:rPr>
              <w:t>3.10</w:t>
            </w:r>
          </w:p>
        </w:tc>
        <w:tc>
          <w:tcPr>
            <w:tcW w:w="7488" w:type="dxa"/>
          </w:tcPr>
          <w:p w14:paraId="5031FD12" w14:textId="7A2B095C"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Individuele delen koppelen tot geheel en aanleveren aan groepsleden</w:t>
            </w:r>
          </w:p>
        </w:tc>
      </w:tr>
      <w:tr w:rsidR="00F308D9" w:rsidRPr="009A3711" w14:paraId="3BBFC9B4"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63D93625" w14:textId="5BAB93FB" w:rsidR="00F308D9" w:rsidRDefault="00F308D9" w:rsidP="00F308D9">
            <w:pPr>
              <w:rPr>
                <w:lang w:val="nl-NL"/>
              </w:rPr>
            </w:pPr>
            <w:r>
              <w:rPr>
                <w:lang w:val="nl-NL"/>
              </w:rPr>
              <w:t>4.1</w:t>
            </w:r>
          </w:p>
        </w:tc>
        <w:tc>
          <w:tcPr>
            <w:tcW w:w="7488" w:type="dxa"/>
            <w:shd w:val="clear" w:color="auto" w:fill="E2DFF3" w:themeFill="text1" w:themeFillTint="1A"/>
          </w:tcPr>
          <w:p w14:paraId="1EFF1B1C" w14:textId="7904E3B2"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Individuele delen koppelen tot geheel en aanleveren aan groepsleden</w:t>
            </w:r>
          </w:p>
        </w:tc>
      </w:tr>
      <w:tr w:rsidR="00F308D9" w:rsidRPr="009A3711" w14:paraId="11A37BD3"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47A9D1A3" w14:textId="4C9DBA1A" w:rsidR="00F308D9" w:rsidRDefault="00F308D9" w:rsidP="00F308D9">
            <w:pPr>
              <w:rPr>
                <w:lang w:val="nl-NL"/>
              </w:rPr>
            </w:pPr>
            <w:r>
              <w:rPr>
                <w:lang w:val="nl-NL"/>
              </w:rPr>
              <w:t>4.2</w:t>
            </w:r>
          </w:p>
        </w:tc>
        <w:tc>
          <w:tcPr>
            <w:tcW w:w="7488" w:type="dxa"/>
          </w:tcPr>
          <w:p w14:paraId="58DC2C7C" w14:textId="0AFF76D6"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Individuele delen koppelen tot geheel en aanleveren aan groepsleden</w:t>
            </w:r>
          </w:p>
        </w:tc>
      </w:tr>
      <w:tr w:rsidR="00F308D9" w:rsidRPr="009A3711" w14:paraId="005777DD"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47D1FAE9" w14:textId="4BF55799" w:rsidR="00F308D9" w:rsidRDefault="00F308D9" w:rsidP="00F308D9">
            <w:pPr>
              <w:rPr>
                <w:lang w:val="nl-NL"/>
              </w:rPr>
            </w:pPr>
            <w:r>
              <w:rPr>
                <w:lang w:val="nl-NL"/>
              </w:rPr>
              <w:t>4.3</w:t>
            </w:r>
          </w:p>
        </w:tc>
        <w:tc>
          <w:tcPr>
            <w:tcW w:w="7488" w:type="dxa"/>
            <w:shd w:val="clear" w:color="auto" w:fill="E2DFF3" w:themeFill="text1" w:themeFillTint="1A"/>
          </w:tcPr>
          <w:p w14:paraId="5D938B65" w14:textId="77777777"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Individuele delen koppelen tot geheel en aanleveren aan groepsleden</w:t>
            </w:r>
          </w:p>
        </w:tc>
      </w:tr>
      <w:tr w:rsidR="00F308D9" w:rsidRPr="009A3711" w14:paraId="3FE199B5"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369E086A" w14:textId="2784D4D2" w:rsidR="00F308D9" w:rsidRDefault="00F308D9" w:rsidP="00F308D9">
            <w:pPr>
              <w:rPr>
                <w:lang w:val="nl-NL"/>
              </w:rPr>
            </w:pPr>
            <w:r>
              <w:rPr>
                <w:lang w:val="nl-NL"/>
              </w:rPr>
              <w:t>4.4</w:t>
            </w:r>
          </w:p>
        </w:tc>
        <w:tc>
          <w:tcPr>
            <w:tcW w:w="7488" w:type="dxa"/>
          </w:tcPr>
          <w:p w14:paraId="67B5AE03" w14:textId="77777777"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Individuele delen koppelen tot geheel en aanleveren aan groepsleden</w:t>
            </w:r>
          </w:p>
        </w:tc>
      </w:tr>
      <w:tr w:rsidR="00F308D9" w:rsidRPr="009A3711" w14:paraId="40A7F7E4"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4CD28ED1" w14:textId="4E8B4B2C" w:rsidR="00F308D9" w:rsidRDefault="00F308D9" w:rsidP="00F308D9">
            <w:pPr>
              <w:rPr>
                <w:lang w:val="nl-NL"/>
              </w:rPr>
            </w:pPr>
            <w:r>
              <w:rPr>
                <w:lang w:val="nl-NL"/>
              </w:rPr>
              <w:t>4.5</w:t>
            </w:r>
          </w:p>
        </w:tc>
        <w:tc>
          <w:tcPr>
            <w:tcW w:w="7488" w:type="dxa"/>
            <w:shd w:val="clear" w:color="auto" w:fill="E2DFF3" w:themeFill="text1" w:themeFillTint="1A"/>
          </w:tcPr>
          <w:p w14:paraId="44BDCE81" w14:textId="05FB5219"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Documentatie afronden + prototype afmaken</w:t>
            </w:r>
          </w:p>
        </w:tc>
      </w:tr>
      <w:tr w:rsidR="00F308D9" w:rsidRPr="009A3711" w14:paraId="79846071"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06DDB52E" w14:textId="4D742128" w:rsidR="00F308D9" w:rsidRDefault="00F308D9" w:rsidP="00F308D9">
            <w:pPr>
              <w:rPr>
                <w:lang w:val="nl-NL"/>
              </w:rPr>
            </w:pPr>
            <w:r>
              <w:rPr>
                <w:lang w:val="nl-NL"/>
              </w:rPr>
              <w:t>4.6</w:t>
            </w:r>
          </w:p>
        </w:tc>
        <w:tc>
          <w:tcPr>
            <w:tcW w:w="7488" w:type="dxa"/>
          </w:tcPr>
          <w:p w14:paraId="027C66E7" w14:textId="1ADC6667"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Inleveren opleverset + prototype</w:t>
            </w:r>
          </w:p>
        </w:tc>
      </w:tr>
      <w:tr w:rsidR="00F308D9" w:rsidRPr="009A3711" w14:paraId="2E2ABB95"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6674B58E" w14:textId="69210896" w:rsidR="00F308D9" w:rsidRDefault="00F308D9" w:rsidP="00F308D9">
            <w:pPr>
              <w:rPr>
                <w:lang w:val="nl-NL"/>
              </w:rPr>
            </w:pPr>
            <w:r>
              <w:rPr>
                <w:lang w:val="nl-NL"/>
              </w:rPr>
              <w:t>4.7</w:t>
            </w:r>
          </w:p>
        </w:tc>
        <w:tc>
          <w:tcPr>
            <w:tcW w:w="7488" w:type="dxa"/>
            <w:shd w:val="clear" w:color="auto" w:fill="E2DFF3" w:themeFill="text1" w:themeFillTint="1A"/>
          </w:tcPr>
          <w:p w14:paraId="2665E5B9" w14:textId="475EDF5A"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Geen les</w:t>
            </w:r>
          </w:p>
        </w:tc>
      </w:tr>
      <w:tr w:rsidR="00F308D9" w:rsidRPr="004D5E03" w14:paraId="576108EC"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386B00A5" w14:textId="1E2F78AB" w:rsidR="00F308D9" w:rsidRDefault="00F308D9" w:rsidP="00F308D9">
            <w:pPr>
              <w:rPr>
                <w:lang w:val="nl-NL"/>
              </w:rPr>
            </w:pPr>
            <w:r>
              <w:rPr>
                <w:lang w:val="nl-NL"/>
              </w:rPr>
              <w:t>4.8</w:t>
            </w:r>
          </w:p>
        </w:tc>
        <w:tc>
          <w:tcPr>
            <w:tcW w:w="7488" w:type="dxa"/>
          </w:tcPr>
          <w:p w14:paraId="7C0498A6" w14:textId="428E0544"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Geen les</w:t>
            </w:r>
          </w:p>
        </w:tc>
      </w:tr>
      <w:tr w:rsidR="00F308D9" w:rsidRPr="004D5E03" w14:paraId="71A385DA" w14:textId="77777777" w:rsidTr="00433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40A01FE0" w14:textId="3127B542" w:rsidR="00F308D9" w:rsidRDefault="00F308D9" w:rsidP="00F308D9">
            <w:pPr>
              <w:rPr>
                <w:lang w:val="nl-NL"/>
              </w:rPr>
            </w:pPr>
            <w:r>
              <w:rPr>
                <w:lang w:val="nl-NL"/>
              </w:rPr>
              <w:t>4.9</w:t>
            </w:r>
          </w:p>
        </w:tc>
        <w:tc>
          <w:tcPr>
            <w:tcW w:w="7488" w:type="dxa"/>
            <w:shd w:val="clear" w:color="auto" w:fill="E2DFF3" w:themeFill="text1" w:themeFillTint="1A"/>
          </w:tcPr>
          <w:p w14:paraId="59F39B8E" w14:textId="7F3B5FDF" w:rsidR="00F308D9" w:rsidRDefault="00F308D9" w:rsidP="00F308D9">
            <w:pPr>
              <w:cnfStyle w:val="000000100000" w:firstRow="0" w:lastRow="0" w:firstColumn="0" w:lastColumn="0" w:oddVBand="0" w:evenVBand="0" w:oddHBand="1" w:evenHBand="0" w:firstRowFirstColumn="0" w:firstRowLastColumn="0" w:lastRowFirstColumn="0" w:lastRowLastColumn="0"/>
              <w:rPr>
                <w:lang w:val="nl-NL"/>
              </w:rPr>
            </w:pPr>
            <w:r>
              <w:rPr>
                <w:lang w:val="nl-NL"/>
              </w:rPr>
              <w:t>Geen les</w:t>
            </w:r>
          </w:p>
        </w:tc>
      </w:tr>
      <w:tr w:rsidR="00F308D9" w14:paraId="334C2FB9" w14:textId="77777777" w:rsidTr="00433142">
        <w:tc>
          <w:tcPr>
            <w:cnfStyle w:val="001000000000" w:firstRow="0" w:lastRow="0" w:firstColumn="1" w:lastColumn="0" w:oddVBand="0" w:evenVBand="0" w:oddHBand="0" w:evenHBand="0" w:firstRowFirstColumn="0" w:firstRowLastColumn="0" w:lastRowFirstColumn="0" w:lastRowLastColumn="0"/>
            <w:tcW w:w="1726" w:type="dxa"/>
            <w:shd w:val="clear" w:color="auto" w:fill="E2DFF3" w:themeFill="text1" w:themeFillTint="1A"/>
          </w:tcPr>
          <w:p w14:paraId="2952F249" w14:textId="47369EFE" w:rsidR="00F308D9" w:rsidRDefault="00F308D9" w:rsidP="00F308D9">
            <w:pPr>
              <w:rPr>
                <w:lang w:val="nl-NL"/>
              </w:rPr>
            </w:pPr>
            <w:r>
              <w:rPr>
                <w:lang w:val="nl-NL"/>
              </w:rPr>
              <w:t>4</w:t>
            </w:r>
            <w:bookmarkStart w:id="5" w:name="_GoBack"/>
            <w:bookmarkEnd w:id="5"/>
            <w:r>
              <w:rPr>
                <w:lang w:val="nl-NL"/>
              </w:rPr>
              <w:t>.10</w:t>
            </w:r>
          </w:p>
        </w:tc>
        <w:tc>
          <w:tcPr>
            <w:tcW w:w="7488" w:type="dxa"/>
          </w:tcPr>
          <w:p w14:paraId="6E25982F" w14:textId="54A2F104" w:rsidR="00F308D9" w:rsidRDefault="00F308D9" w:rsidP="00F308D9">
            <w:pPr>
              <w:cnfStyle w:val="000000000000" w:firstRow="0" w:lastRow="0" w:firstColumn="0" w:lastColumn="0" w:oddVBand="0" w:evenVBand="0" w:oddHBand="0" w:evenHBand="0" w:firstRowFirstColumn="0" w:firstRowLastColumn="0" w:lastRowFirstColumn="0" w:lastRowLastColumn="0"/>
              <w:rPr>
                <w:lang w:val="nl-NL"/>
              </w:rPr>
            </w:pPr>
            <w:r>
              <w:rPr>
                <w:lang w:val="nl-NL"/>
              </w:rPr>
              <w:t>Geen les</w:t>
            </w:r>
          </w:p>
        </w:tc>
      </w:tr>
    </w:tbl>
    <w:p w14:paraId="0CCF8E5F" w14:textId="77777777" w:rsidR="00573525" w:rsidRDefault="00573525" w:rsidP="00573525">
      <w:pPr>
        <w:rPr>
          <w:lang w:val="nl-NL"/>
        </w:rPr>
      </w:pPr>
    </w:p>
    <w:p w14:paraId="119594E7" w14:textId="77777777" w:rsidR="00367DB6" w:rsidRDefault="00367DB6" w:rsidP="00573525">
      <w:pPr>
        <w:rPr>
          <w:lang w:val="nl-NL"/>
        </w:rPr>
      </w:pPr>
    </w:p>
    <w:p w14:paraId="327E12D9" w14:textId="77777777" w:rsidR="00367DB6" w:rsidRDefault="00367DB6" w:rsidP="00573525">
      <w:pPr>
        <w:rPr>
          <w:lang w:val="nl-NL"/>
        </w:rPr>
      </w:pPr>
    </w:p>
    <w:p w14:paraId="29A5D9C3" w14:textId="77777777" w:rsidR="00367DB6" w:rsidRDefault="00367DB6" w:rsidP="00573525">
      <w:pPr>
        <w:rPr>
          <w:lang w:val="nl-NL"/>
        </w:rPr>
      </w:pPr>
    </w:p>
    <w:p w14:paraId="5A9FD9E4" w14:textId="77777777" w:rsidR="00367DB6" w:rsidRDefault="00367DB6" w:rsidP="00367DB6">
      <w:pPr>
        <w:pStyle w:val="Heading1"/>
        <w:rPr>
          <w:lang w:val="nl-NL"/>
        </w:rPr>
      </w:pPr>
      <w:r>
        <w:rPr>
          <w:lang w:val="nl-NL"/>
        </w:rPr>
        <w:lastRenderedPageBreak/>
        <w:t>H5: HAALBAARHEID EN RISICO’S</w:t>
      </w:r>
    </w:p>
    <w:p w14:paraId="4176E7AE" w14:textId="77777777" w:rsidR="00367DB6" w:rsidRDefault="00367DB6" w:rsidP="00367DB6">
      <w:pPr>
        <w:rPr>
          <w:lang w:val="nl-NL"/>
        </w:rPr>
      </w:pPr>
      <w:r>
        <w:rPr>
          <w:lang w:val="nl-NL"/>
        </w:rPr>
        <w:t>Er is een relatief hoge haalbaarheid binnen dit project. Dit is volledig afhankelijk van de inzet van de groepsleden, de beschikbaarheid van onderdelen en apparatuur en de beschikbare tijd die in het project gestoken kan worden. Ook is de haalbaarheid afhankelijk van de individuele kennis en professionaliteit van groepsleden. Haalbaarheid is tevens afhankelijk van de hieronder genoemde risico’s. Deze kunnen dusdanig invloed hebben dat het project achterstand oploopt, of cruciale delen niet kunnen worden voltooid.</w:t>
      </w:r>
      <w:r w:rsidR="002A6C68">
        <w:rPr>
          <w:lang w:val="nl-NL"/>
        </w:rPr>
        <w:t xml:space="preserve"> Deze risico’s kunnen worden opgesplitst in risico’s die binnen de projectgroep en haar invloedssfeer vallen en risico’s die buiten de projectgroep en haar invloedssfeer vallen. Deze worden aangegeven met I en O.</w:t>
      </w:r>
    </w:p>
    <w:tbl>
      <w:tblPr>
        <w:tblStyle w:val="PlainTable5"/>
        <w:tblW w:w="0" w:type="auto"/>
        <w:tblLook w:val="04A0" w:firstRow="1" w:lastRow="0" w:firstColumn="1" w:lastColumn="0" w:noHBand="0" w:noVBand="1"/>
      </w:tblPr>
      <w:tblGrid>
        <w:gridCol w:w="2127"/>
        <w:gridCol w:w="4252"/>
        <w:gridCol w:w="1134"/>
        <w:gridCol w:w="1120"/>
      </w:tblGrid>
      <w:tr w:rsidR="002A6C68" w14:paraId="0029EBD2" w14:textId="77777777" w:rsidTr="00F308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shd w:val="clear" w:color="auto" w:fill="E2DFF3" w:themeFill="text1" w:themeFillTint="1A"/>
          </w:tcPr>
          <w:p w14:paraId="09A2CE9D" w14:textId="77777777" w:rsidR="002A6C68" w:rsidRPr="00CE17F7" w:rsidRDefault="002A6C68" w:rsidP="00367DB6">
            <w:pPr>
              <w:rPr>
                <w:sz w:val="24"/>
                <w:lang w:val="nl-NL"/>
              </w:rPr>
            </w:pPr>
            <w:r w:rsidRPr="00CE17F7">
              <w:rPr>
                <w:sz w:val="24"/>
                <w:lang w:val="nl-NL"/>
              </w:rPr>
              <w:t>Risico</w:t>
            </w:r>
          </w:p>
        </w:tc>
        <w:tc>
          <w:tcPr>
            <w:tcW w:w="4252" w:type="dxa"/>
            <w:shd w:val="clear" w:color="auto" w:fill="E2DFF3" w:themeFill="text1" w:themeFillTint="1A"/>
          </w:tcPr>
          <w:p w14:paraId="45DD0CB1" w14:textId="77777777" w:rsidR="002A6C68" w:rsidRPr="00CE17F7" w:rsidRDefault="002A6C68" w:rsidP="00367DB6">
            <w:pPr>
              <w:cnfStyle w:val="100000000000" w:firstRow="1" w:lastRow="0" w:firstColumn="0" w:lastColumn="0" w:oddVBand="0" w:evenVBand="0" w:oddHBand="0" w:evenHBand="0" w:firstRowFirstColumn="0" w:firstRowLastColumn="0" w:lastRowFirstColumn="0" w:lastRowLastColumn="0"/>
              <w:rPr>
                <w:sz w:val="24"/>
                <w:lang w:val="nl-NL"/>
              </w:rPr>
            </w:pPr>
            <w:r w:rsidRPr="00CE17F7">
              <w:rPr>
                <w:sz w:val="24"/>
                <w:lang w:val="nl-NL"/>
              </w:rPr>
              <w:t>Omschrijving</w:t>
            </w:r>
          </w:p>
        </w:tc>
        <w:tc>
          <w:tcPr>
            <w:tcW w:w="1134" w:type="dxa"/>
            <w:shd w:val="clear" w:color="auto" w:fill="E2DFF3" w:themeFill="text1" w:themeFillTint="1A"/>
          </w:tcPr>
          <w:p w14:paraId="4C3CA9DB" w14:textId="77777777" w:rsidR="002A6C68" w:rsidRPr="00CE17F7" w:rsidRDefault="002A6C68" w:rsidP="00367DB6">
            <w:pPr>
              <w:cnfStyle w:val="100000000000" w:firstRow="1" w:lastRow="0" w:firstColumn="0" w:lastColumn="0" w:oddVBand="0" w:evenVBand="0" w:oddHBand="0" w:evenHBand="0" w:firstRowFirstColumn="0" w:firstRowLastColumn="0" w:lastRowFirstColumn="0" w:lastRowLastColumn="0"/>
              <w:rPr>
                <w:sz w:val="24"/>
                <w:lang w:val="nl-NL"/>
              </w:rPr>
            </w:pPr>
            <w:r w:rsidRPr="00CE17F7">
              <w:rPr>
                <w:sz w:val="24"/>
                <w:lang w:val="nl-NL"/>
              </w:rPr>
              <w:t>Impact</w:t>
            </w:r>
            <w:r w:rsidR="00CE17F7">
              <w:rPr>
                <w:sz w:val="24"/>
                <w:lang w:val="nl-NL"/>
              </w:rPr>
              <w:t xml:space="preserve">   </w:t>
            </w:r>
            <w:r w:rsidR="00CE17F7" w:rsidRPr="00CE17F7">
              <w:rPr>
                <w:sz w:val="24"/>
                <w:lang w:val="nl-NL"/>
              </w:rPr>
              <w:t xml:space="preserve"> (</w:t>
            </w:r>
            <w:r w:rsidR="00CE17F7">
              <w:rPr>
                <w:sz w:val="24"/>
                <w:lang w:val="nl-NL"/>
              </w:rPr>
              <w:t>1 t/m 5)</w:t>
            </w:r>
          </w:p>
        </w:tc>
        <w:tc>
          <w:tcPr>
            <w:tcW w:w="1120" w:type="dxa"/>
            <w:shd w:val="clear" w:color="auto" w:fill="E2DFF3" w:themeFill="text1" w:themeFillTint="1A"/>
          </w:tcPr>
          <w:p w14:paraId="4E4D224E" w14:textId="77777777" w:rsidR="00CE17F7" w:rsidRPr="00CE17F7" w:rsidRDefault="002A6C68" w:rsidP="00367DB6">
            <w:pPr>
              <w:cnfStyle w:val="100000000000" w:firstRow="1" w:lastRow="0" w:firstColumn="0" w:lastColumn="0" w:oddVBand="0" w:evenVBand="0" w:oddHBand="0" w:evenHBand="0" w:firstRowFirstColumn="0" w:firstRowLastColumn="0" w:lastRowFirstColumn="0" w:lastRowLastColumn="0"/>
              <w:rPr>
                <w:i w:val="0"/>
                <w:iCs w:val="0"/>
                <w:sz w:val="24"/>
                <w:lang w:val="nl-NL"/>
              </w:rPr>
            </w:pPr>
            <w:r w:rsidRPr="00CE17F7">
              <w:rPr>
                <w:sz w:val="24"/>
                <w:lang w:val="nl-NL"/>
              </w:rPr>
              <w:t>Kans</w:t>
            </w:r>
            <w:r w:rsidR="00CE17F7">
              <w:rPr>
                <w:sz w:val="24"/>
                <w:lang w:val="nl-NL"/>
              </w:rPr>
              <w:t xml:space="preserve">    (1 t/m 5)</w:t>
            </w:r>
          </w:p>
        </w:tc>
      </w:tr>
      <w:tr w:rsidR="002A6C68" w14:paraId="58DF11DF"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634896D4" w14:textId="77777777" w:rsidR="002A6C68" w:rsidRPr="002A6C68" w:rsidRDefault="002A6C68" w:rsidP="00367DB6">
            <w:pPr>
              <w:rPr>
                <w:sz w:val="22"/>
                <w:lang w:val="nl-NL"/>
              </w:rPr>
            </w:pPr>
            <w:r w:rsidRPr="002A6C68">
              <w:rPr>
                <w:sz w:val="22"/>
                <w:lang w:val="nl-NL"/>
              </w:rPr>
              <w:t>I1. Een groepslid verlaat zonder melding het project</w:t>
            </w:r>
          </w:p>
        </w:tc>
        <w:tc>
          <w:tcPr>
            <w:tcW w:w="4252" w:type="dxa"/>
            <w:shd w:val="clear" w:color="auto" w:fill="E2DFF3" w:themeFill="text1" w:themeFillTint="1A"/>
          </w:tcPr>
          <w:p w14:paraId="72CF1E0D"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sidRPr="002A6C68">
              <w:rPr>
                <w:lang w:val="nl-NL"/>
              </w:rPr>
              <w:t>Een groepslid verlaat het project zonder de groepsleden op de hoogte te stellen vooraf</w:t>
            </w:r>
            <w:r>
              <w:rPr>
                <w:lang w:val="nl-NL"/>
              </w:rPr>
              <w:t>, waardoor bepaalde taken op de schouders van anderen vallen zonder enige melding.</w:t>
            </w:r>
          </w:p>
        </w:tc>
        <w:tc>
          <w:tcPr>
            <w:tcW w:w="1134" w:type="dxa"/>
            <w:shd w:val="clear" w:color="auto" w:fill="E2DFF3" w:themeFill="text1" w:themeFillTint="1A"/>
          </w:tcPr>
          <w:p w14:paraId="0EC0DB8D"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sidRPr="002A6C68">
              <w:rPr>
                <w:lang w:val="nl-NL"/>
              </w:rPr>
              <w:t>3</w:t>
            </w:r>
          </w:p>
        </w:tc>
        <w:tc>
          <w:tcPr>
            <w:tcW w:w="1120" w:type="dxa"/>
            <w:shd w:val="clear" w:color="auto" w:fill="E2DFF3" w:themeFill="text1" w:themeFillTint="1A"/>
          </w:tcPr>
          <w:p w14:paraId="17B36965"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sidRPr="002A6C68">
              <w:rPr>
                <w:lang w:val="nl-NL"/>
              </w:rPr>
              <w:t>2</w:t>
            </w:r>
          </w:p>
        </w:tc>
      </w:tr>
      <w:tr w:rsidR="002A6C68" w14:paraId="393ECC6C" w14:textId="77777777" w:rsidTr="00F308D9">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00BD6B1D" w14:textId="77777777" w:rsidR="002A6C68" w:rsidRPr="002A6C68" w:rsidRDefault="002A6C68" w:rsidP="00367DB6">
            <w:pPr>
              <w:rPr>
                <w:sz w:val="22"/>
                <w:lang w:val="nl-NL"/>
              </w:rPr>
            </w:pPr>
            <w:r>
              <w:rPr>
                <w:sz w:val="22"/>
                <w:lang w:val="nl-NL"/>
              </w:rPr>
              <w:t>I2. Een groepslid maakt (per ongeluk of expres) onderdelen of apparatuur kapot.</w:t>
            </w:r>
          </w:p>
        </w:tc>
        <w:tc>
          <w:tcPr>
            <w:tcW w:w="4252" w:type="dxa"/>
          </w:tcPr>
          <w:p w14:paraId="7DC2D581"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Een groepslid maakt benodigde onderdelen of apparatuur kapot, bedoeld of onbedoeld, waardoor bepaalde taken niet kunnen worden uitgevoerd.</w:t>
            </w:r>
          </w:p>
        </w:tc>
        <w:tc>
          <w:tcPr>
            <w:tcW w:w="1134" w:type="dxa"/>
          </w:tcPr>
          <w:p w14:paraId="3685A8E1"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2</w:t>
            </w:r>
          </w:p>
        </w:tc>
        <w:tc>
          <w:tcPr>
            <w:tcW w:w="1120" w:type="dxa"/>
          </w:tcPr>
          <w:p w14:paraId="40AC9E39"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3</w:t>
            </w:r>
          </w:p>
        </w:tc>
      </w:tr>
      <w:tr w:rsidR="002A6C68" w14:paraId="4260D146"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39350B4C" w14:textId="77777777" w:rsidR="002A6C68" w:rsidRPr="002A6C68" w:rsidRDefault="002A6C68" w:rsidP="00367DB6">
            <w:pPr>
              <w:rPr>
                <w:sz w:val="22"/>
                <w:lang w:val="nl-NL"/>
              </w:rPr>
            </w:pPr>
            <w:r>
              <w:rPr>
                <w:sz w:val="22"/>
                <w:lang w:val="nl-NL"/>
              </w:rPr>
              <w:t>I3. Er ontstaat conflict tussen groepsleden</w:t>
            </w:r>
          </w:p>
        </w:tc>
        <w:tc>
          <w:tcPr>
            <w:tcW w:w="4252" w:type="dxa"/>
            <w:shd w:val="clear" w:color="auto" w:fill="E2DFF3" w:themeFill="text1" w:themeFillTint="1A"/>
          </w:tcPr>
          <w:p w14:paraId="42FF4810"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Er ontstaat een conflict tussen twee of meer groepsleden waardoor er mogelijk vertraging opgelopen wordt.</w:t>
            </w:r>
          </w:p>
        </w:tc>
        <w:tc>
          <w:tcPr>
            <w:tcW w:w="1134" w:type="dxa"/>
            <w:shd w:val="clear" w:color="auto" w:fill="E2DFF3" w:themeFill="text1" w:themeFillTint="1A"/>
          </w:tcPr>
          <w:p w14:paraId="567C6567"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2</w:t>
            </w:r>
          </w:p>
        </w:tc>
        <w:tc>
          <w:tcPr>
            <w:tcW w:w="1120" w:type="dxa"/>
            <w:shd w:val="clear" w:color="auto" w:fill="E2DFF3" w:themeFill="text1" w:themeFillTint="1A"/>
          </w:tcPr>
          <w:p w14:paraId="7D4B0737"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2</w:t>
            </w:r>
          </w:p>
        </w:tc>
      </w:tr>
      <w:tr w:rsidR="002A6C68" w14:paraId="236EAAA7" w14:textId="77777777" w:rsidTr="00F308D9">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174953DB" w14:textId="77777777" w:rsidR="002A6C68" w:rsidRPr="002A6C68" w:rsidRDefault="000D10B4" w:rsidP="00367DB6">
            <w:pPr>
              <w:rPr>
                <w:sz w:val="22"/>
                <w:lang w:val="nl-NL"/>
              </w:rPr>
            </w:pPr>
            <w:r>
              <w:rPr>
                <w:sz w:val="22"/>
                <w:lang w:val="nl-NL"/>
              </w:rPr>
              <w:t>I4. Iemand maakt een foute aanpassing binnen de code</w:t>
            </w:r>
          </w:p>
        </w:tc>
        <w:tc>
          <w:tcPr>
            <w:tcW w:w="4252" w:type="dxa"/>
          </w:tcPr>
          <w:p w14:paraId="7322C1D6"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Een projectlid maakt een fout in het aanpassen van de code, waardoor de code deels of volledig niet bruikbaar meer is. </w:t>
            </w:r>
          </w:p>
        </w:tc>
        <w:tc>
          <w:tcPr>
            <w:tcW w:w="1134" w:type="dxa"/>
          </w:tcPr>
          <w:p w14:paraId="1773214F"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2</w:t>
            </w:r>
          </w:p>
        </w:tc>
        <w:tc>
          <w:tcPr>
            <w:tcW w:w="1120" w:type="dxa"/>
          </w:tcPr>
          <w:p w14:paraId="36D1A333"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4</w:t>
            </w:r>
          </w:p>
        </w:tc>
      </w:tr>
      <w:tr w:rsidR="002A6C68" w14:paraId="2AD26548"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67959B50" w14:textId="77777777" w:rsidR="002A6C68" w:rsidRPr="002A6C68" w:rsidRDefault="000D10B4" w:rsidP="00367DB6">
            <w:pPr>
              <w:rPr>
                <w:sz w:val="22"/>
                <w:lang w:val="nl-NL"/>
              </w:rPr>
            </w:pPr>
            <w:r>
              <w:rPr>
                <w:sz w:val="22"/>
                <w:lang w:val="nl-NL"/>
              </w:rPr>
              <w:t>I5. Een groepslid wordt langdurig ziek</w:t>
            </w:r>
          </w:p>
        </w:tc>
        <w:tc>
          <w:tcPr>
            <w:tcW w:w="4252" w:type="dxa"/>
            <w:shd w:val="clear" w:color="auto" w:fill="E2DFF3" w:themeFill="text1" w:themeFillTint="1A"/>
          </w:tcPr>
          <w:p w14:paraId="71743350" w14:textId="77777777" w:rsidR="002A6C68" w:rsidRPr="002A6C68" w:rsidRDefault="000D10B4"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Een van de groepsleden is langdurig ziek en kan niet aanwezig zijn tijdens de werkmomenten van de projectgroep.</w:t>
            </w:r>
          </w:p>
        </w:tc>
        <w:tc>
          <w:tcPr>
            <w:tcW w:w="1134" w:type="dxa"/>
            <w:shd w:val="clear" w:color="auto" w:fill="E2DFF3" w:themeFill="text1" w:themeFillTint="1A"/>
          </w:tcPr>
          <w:p w14:paraId="11E16972" w14:textId="77777777" w:rsidR="002A6C68" w:rsidRPr="002A6C68" w:rsidRDefault="000D10B4"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3</w:t>
            </w:r>
          </w:p>
        </w:tc>
        <w:tc>
          <w:tcPr>
            <w:tcW w:w="1120" w:type="dxa"/>
            <w:shd w:val="clear" w:color="auto" w:fill="E2DFF3" w:themeFill="text1" w:themeFillTint="1A"/>
          </w:tcPr>
          <w:p w14:paraId="0F96E4C0" w14:textId="77777777" w:rsidR="002A6C68" w:rsidRPr="002A6C68" w:rsidRDefault="000D10B4"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1</w:t>
            </w:r>
          </w:p>
        </w:tc>
      </w:tr>
      <w:tr w:rsidR="002A6C68" w14:paraId="7269F0AA" w14:textId="77777777" w:rsidTr="00F308D9">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6484323A" w14:textId="77777777" w:rsidR="002A6C68" w:rsidRPr="002A6C68" w:rsidRDefault="002A6C68" w:rsidP="00367DB6">
            <w:pPr>
              <w:rPr>
                <w:sz w:val="22"/>
                <w:lang w:val="nl-NL"/>
              </w:rPr>
            </w:pPr>
          </w:p>
        </w:tc>
        <w:tc>
          <w:tcPr>
            <w:tcW w:w="4252" w:type="dxa"/>
          </w:tcPr>
          <w:p w14:paraId="3E87C851"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p>
        </w:tc>
        <w:tc>
          <w:tcPr>
            <w:tcW w:w="1134" w:type="dxa"/>
          </w:tcPr>
          <w:p w14:paraId="7A1C9ED1"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p>
        </w:tc>
        <w:tc>
          <w:tcPr>
            <w:tcW w:w="1120" w:type="dxa"/>
          </w:tcPr>
          <w:p w14:paraId="3705BE7F"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p>
        </w:tc>
      </w:tr>
      <w:tr w:rsidR="002A6C68" w14:paraId="0A9E4102"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6542A47D" w14:textId="77777777" w:rsidR="002A6C68" w:rsidRPr="002A6C68" w:rsidRDefault="002A6C68" w:rsidP="00367DB6">
            <w:pPr>
              <w:rPr>
                <w:sz w:val="22"/>
                <w:lang w:val="nl-NL"/>
              </w:rPr>
            </w:pPr>
            <w:r>
              <w:rPr>
                <w:sz w:val="22"/>
                <w:lang w:val="nl-NL"/>
              </w:rPr>
              <w:t>O1. De bestanden kunnen niet worden opgehaald door een kapotte laptop.</w:t>
            </w:r>
          </w:p>
        </w:tc>
        <w:tc>
          <w:tcPr>
            <w:tcW w:w="4252" w:type="dxa"/>
            <w:shd w:val="clear" w:color="auto" w:fill="E2DFF3" w:themeFill="text1" w:themeFillTint="1A"/>
          </w:tcPr>
          <w:p w14:paraId="48AD3DA1"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Een laptop gaat kapot, waardoor lokaal opgeslagen bestanden niet kunnen worden opgehaald en mogelijk verloren zijn.</w:t>
            </w:r>
          </w:p>
        </w:tc>
        <w:tc>
          <w:tcPr>
            <w:tcW w:w="1134" w:type="dxa"/>
            <w:shd w:val="clear" w:color="auto" w:fill="E2DFF3" w:themeFill="text1" w:themeFillTint="1A"/>
          </w:tcPr>
          <w:p w14:paraId="39222ABF"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4</w:t>
            </w:r>
          </w:p>
        </w:tc>
        <w:tc>
          <w:tcPr>
            <w:tcW w:w="1120" w:type="dxa"/>
            <w:shd w:val="clear" w:color="auto" w:fill="E2DFF3" w:themeFill="text1" w:themeFillTint="1A"/>
          </w:tcPr>
          <w:p w14:paraId="6ECEB262"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1</w:t>
            </w:r>
          </w:p>
        </w:tc>
      </w:tr>
      <w:tr w:rsidR="002A6C68" w14:paraId="1440B278" w14:textId="77777777" w:rsidTr="00F308D9">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74309050" w14:textId="77777777" w:rsidR="002A6C68" w:rsidRPr="002A6C68" w:rsidRDefault="002A6C68" w:rsidP="00367DB6">
            <w:pPr>
              <w:rPr>
                <w:sz w:val="22"/>
                <w:lang w:val="nl-NL"/>
              </w:rPr>
            </w:pPr>
            <w:r>
              <w:rPr>
                <w:sz w:val="22"/>
                <w:lang w:val="nl-NL"/>
              </w:rPr>
              <w:t xml:space="preserve">O2. Er is geen back-up van de bestanden op het moment dat </w:t>
            </w:r>
            <w:r>
              <w:rPr>
                <w:sz w:val="22"/>
                <w:lang w:val="nl-NL"/>
              </w:rPr>
              <w:lastRenderedPageBreak/>
              <w:t>de Google Suite uit de lucht gaat.</w:t>
            </w:r>
          </w:p>
        </w:tc>
        <w:tc>
          <w:tcPr>
            <w:tcW w:w="4252" w:type="dxa"/>
          </w:tcPr>
          <w:p w14:paraId="061D3BCF"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lastRenderedPageBreak/>
              <w:t xml:space="preserve">De google suite van de Hogeschool Rotterdam gaat uit de lucht, de bestanden </w:t>
            </w:r>
            <w:r>
              <w:rPr>
                <w:lang w:val="nl-NL"/>
              </w:rPr>
              <w:lastRenderedPageBreak/>
              <w:t>die op dat moment erop staan en waarvan geen back-up aanwezig is zijn verloren.</w:t>
            </w:r>
          </w:p>
        </w:tc>
        <w:tc>
          <w:tcPr>
            <w:tcW w:w="1134" w:type="dxa"/>
          </w:tcPr>
          <w:p w14:paraId="2A8C39A9"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lastRenderedPageBreak/>
              <w:t>4</w:t>
            </w:r>
          </w:p>
        </w:tc>
        <w:tc>
          <w:tcPr>
            <w:tcW w:w="1120" w:type="dxa"/>
          </w:tcPr>
          <w:p w14:paraId="608CCA7B" w14:textId="77777777" w:rsidR="002A6C68" w:rsidRPr="002A6C68" w:rsidRDefault="002A6C68"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2</w:t>
            </w:r>
          </w:p>
        </w:tc>
      </w:tr>
      <w:tr w:rsidR="002A6C68" w14:paraId="01E5AEF6"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110B5AA5" w14:textId="77777777" w:rsidR="002A6C68" w:rsidRPr="002A6C68" w:rsidRDefault="002A6C68" w:rsidP="00367DB6">
            <w:pPr>
              <w:rPr>
                <w:sz w:val="22"/>
                <w:lang w:val="nl-NL"/>
              </w:rPr>
            </w:pPr>
            <w:r>
              <w:rPr>
                <w:sz w:val="22"/>
                <w:lang w:val="nl-NL"/>
              </w:rPr>
              <w:t>O3. Het prototype wordt gestolen</w:t>
            </w:r>
          </w:p>
        </w:tc>
        <w:tc>
          <w:tcPr>
            <w:tcW w:w="4252" w:type="dxa"/>
            <w:shd w:val="clear" w:color="auto" w:fill="E2DFF3" w:themeFill="text1" w:themeFillTint="1A"/>
          </w:tcPr>
          <w:p w14:paraId="7BA1367E"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Het prototype van de robot wordt gestolen terwijl de groepsleden niet aanwezig zijn.</w:t>
            </w:r>
          </w:p>
        </w:tc>
        <w:tc>
          <w:tcPr>
            <w:tcW w:w="1134" w:type="dxa"/>
            <w:shd w:val="clear" w:color="auto" w:fill="E2DFF3" w:themeFill="text1" w:themeFillTint="1A"/>
          </w:tcPr>
          <w:p w14:paraId="72B475B5"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5</w:t>
            </w:r>
          </w:p>
        </w:tc>
        <w:tc>
          <w:tcPr>
            <w:tcW w:w="1120" w:type="dxa"/>
            <w:shd w:val="clear" w:color="auto" w:fill="E2DFF3" w:themeFill="text1" w:themeFillTint="1A"/>
          </w:tcPr>
          <w:p w14:paraId="10149D5D" w14:textId="77777777" w:rsidR="002A6C68" w:rsidRPr="002A6C68" w:rsidRDefault="002A6C68" w:rsidP="00367DB6">
            <w:pPr>
              <w:cnfStyle w:val="000000100000" w:firstRow="0" w:lastRow="0" w:firstColumn="0" w:lastColumn="0" w:oddVBand="0" w:evenVBand="0" w:oddHBand="1" w:evenHBand="0" w:firstRowFirstColumn="0" w:firstRowLastColumn="0" w:lastRowFirstColumn="0" w:lastRowLastColumn="0"/>
              <w:rPr>
                <w:lang w:val="nl-NL"/>
              </w:rPr>
            </w:pPr>
            <w:r>
              <w:rPr>
                <w:lang w:val="nl-NL"/>
              </w:rPr>
              <w:t>1</w:t>
            </w:r>
          </w:p>
        </w:tc>
      </w:tr>
      <w:tr w:rsidR="002A6C68" w14:paraId="4EDA0819" w14:textId="77777777" w:rsidTr="00F308D9">
        <w:tc>
          <w:tcPr>
            <w:cnfStyle w:val="001000000000" w:firstRow="0" w:lastRow="0" w:firstColumn="1" w:lastColumn="0" w:oddVBand="0" w:evenVBand="0" w:oddHBand="0" w:evenHBand="0" w:firstRowFirstColumn="0" w:firstRowLastColumn="0" w:lastRowFirstColumn="0" w:lastRowLastColumn="0"/>
            <w:tcW w:w="2127" w:type="dxa"/>
            <w:shd w:val="clear" w:color="auto" w:fill="E2DFF3" w:themeFill="text1" w:themeFillTint="1A"/>
          </w:tcPr>
          <w:p w14:paraId="6375D35B" w14:textId="77777777" w:rsidR="002A6C68" w:rsidRPr="002A6C68" w:rsidRDefault="002A6C68" w:rsidP="00367DB6">
            <w:pPr>
              <w:rPr>
                <w:sz w:val="22"/>
                <w:lang w:val="nl-NL"/>
              </w:rPr>
            </w:pPr>
            <w:r>
              <w:rPr>
                <w:sz w:val="22"/>
                <w:lang w:val="nl-NL"/>
              </w:rPr>
              <w:t>O4.</w:t>
            </w:r>
            <w:r w:rsidR="000D10B4">
              <w:rPr>
                <w:sz w:val="22"/>
                <w:lang w:val="nl-NL"/>
              </w:rPr>
              <w:t xml:space="preserve"> Door meerdere deadlines is er (te) weinig tijd om aan het project te werken</w:t>
            </w:r>
            <w:r>
              <w:rPr>
                <w:sz w:val="22"/>
                <w:lang w:val="nl-NL"/>
              </w:rPr>
              <w:t xml:space="preserve"> </w:t>
            </w:r>
          </w:p>
        </w:tc>
        <w:tc>
          <w:tcPr>
            <w:tcW w:w="4252" w:type="dxa"/>
          </w:tcPr>
          <w:p w14:paraId="3A3A288C"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Door deadlines en opdrachten van andere vakken binnen de opleiding Technische Informatica blijft er (te) weinig tijd over om aan het project te werken, waardoor het gehele project mogelijk vertraging oploopt.</w:t>
            </w:r>
          </w:p>
        </w:tc>
        <w:tc>
          <w:tcPr>
            <w:tcW w:w="1134" w:type="dxa"/>
          </w:tcPr>
          <w:p w14:paraId="64324F36"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4</w:t>
            </w:r>
          </w:p>
        </w:tc>
        <w:tc>
          <w:tcPr>
            <w:tcW w:w="1120" w:type="dxa"/>
          </w:tcPr>
          <w:p w14:paraId="7915A7FA" w14:textId="77777777" w:rsidR="002A6C68" w:rsidRPr="002A6C68" w:rsidRDefault="000D10B4" w:rsidP="00367DB6">
            <w:pPr>
              <w:cnfStyle w:val="000000000000" w:firstRow="0" w:lastRow="0" w:firstColumn="0" w:lastColumn="0" w:oddVBand="0" w:evenVBand="0" w:oddHBand="0" w:evenHBand="0" w:firstRowFirstColumn="0" w:firstRowLastColumn="0" w:lastRowFirstColumn="0" w:lastRowLastColumn="0"/>
              <w:rPr>
                <w:lang w:val="nl-NL"/>
              </w:rPr>
            </w:pPr>
            <w:r>
              <w:rPr>
                <w:lang w:val="nl-NL"/>
              </w:rPr>
              <w:t>3</w:t>
            </w:r>
          </w:p>
        </w:tc>
      </w:tr>
    </w:tbl>
    <w:p w14:paraId="1923DA23" w14:textId="77777777" w:rsidR="002A6C68" w:rsidRDefault="002A6C68" w:rsidP="00367DB6">
      <w:pPr>
        <w:rPr>
          <w:lang w:val="nl-NL"/>
        </w:rPr>
      </w:pPr>
    </w:p>
    <w:p w14:paraId="0F743A13" w14:textId="77777777" w:rsidR="00CE17F7" w:rsidRDefault="00CE17F7" w:rsidP="00367DB6">
      <w:pPr>
        <w:rPr>
          <w:lang w:val="nl-NL"/>
        </w:rPr>
      </w:pPr>
    </w:p>
    <w:p w14:paraId="78E497B5" w14:textId="77777777" w:rsidR="00CE17F7" w:rsidRDefault="00CE17F7" w:rsidP="00367DB6">
      <w:pPr>
        <w:rPr>
          <w:lang w:val="nl-NL"/>
        </w:rPr>
      </w:pPr>
    </w:p>
    <w:p w14:paraId="749CEC6B" w14:textId="77777777" w:rsidR="00CE17F7" w:rsidRDefault="00CE17F7" w:rsidP="00367DB6">
      <w:pPr>
        <w:rPr>
          <w:lang w:val="nl-NL"/>
        </w:rPr>
      </w:pPr>
    </w:p>
    <w:p w14:paraId="4326B3D7" w14:textId="77777777" w:rsidR="00CE17F7" w:rsidRDefault="00CE17F7" w:rsidP="00367DB6">
      <w:pPr>
        <w:rPr>
          <w:lang w:val="nl-NL"/>
        </w:rPr>
      </w:pPr>
    </w:p>
    <w:p w14:paraId="3ECE1965" w14:textId="77777777" w:rsidR="00CE17F7" w:rsidRDefault="00CE17F7" w:rsidP="00367DB6">
      <w:pPr>
        <w:rPr>
          <w:lang w:val="nl-NL"/>
        </w:rPr>
      </w:pPr>
    </w:p>
    <w:p w14:paraId="03B10CD0" w14:textId="77777777" w:rsidR="00CE17F7" w:rsidRDefault="00CE17F7" w:rsidP="00367DB6">
      <w:pPr>
        <w:rPr>
          <w:lang w:val="nl-NL"/>
        </w:rPr>
      </w:pPr>
    </w:p>
    <w:p w14:paraId="3A45483A" w14:textId="77777777" w:rsidR="00CE17F7" w:rsidRDefault="00CE17F7" w:rsidP="00367DB6">
      <w:pPr>
        <w:rPr>
          <w:lang w:val="nl-NL"/>
        </w:rPr>
      </w:pPr>
    </w:p>
    <w:p w14:paraId="0EF0A98C" w14:textId="77777777" w:rsidR="00CE17F7" w:rsidRDefault="00CE17F7" w:rsidP="00367DB6">
      <w:pPr>
        <w:rPr>
          <w:lang w:val="nl-NL"/>
        </w:rPr>
      </w:pPr>
    </w:p>
    <w:p w14:paraId="41A5167B" w14:textId="77777777" w:rsidR="00CE17F7" w:rsidRDefault="00CE17F7" w:rsidP="00367DB6">
      <w:pPr>
        <w:rPr>
          <w:lang w:val="nl-NL"/>
        </w:rPr>
      </w:pPr>
    </w:p>
    <w:p w14:paraId="755C567B" w14:textId="77777777" w:rsidR="00CE17F7" w:rsidRDefault="00CE17F7" w:rsidP="00367DB6">
      <w:pPr>
        <w:rPr>
          <w:lang w:val="nl-NL"/>
        </w:rPr>
      </w:pPr>
    </w:p>
    <w:p w14:paraId="726E98CD" w14:textId="601310B8" w:rsidR="00CE17F7" w:rsidRDefault="00CE17F7" w:rsidP="00367DB6">
      <w:pPr>
        <w:rPr>
          <w:lang w:val="nl-NL"/>
        </w:rPr>
      </w:pPr>
    </w:p>
    <w:p w14:paraId="56755E40" w14:textId="6FAD9D4E" w:rsidR="00F308D9" w:rsidRDefault="00F308D9" w:rsidP="00367DB6">
      <w:pPr>
        <w:rPr>
          <w:lang w:val="nl-NL"/>
        </w:rPr>
      </w:pPr>
    </w:p>
    <w:p w14:paraId="7278B44A" w14:textId="1BA97DEF" w:rsidR="00F308D9" w:rsidRDefault="00F308D9" w:rsidP="00367DB6">
      <w:pPr>
        <w:rPr>
          <w:lang w:val="nl-NL"/>
        </w:rPr>
      </w:pPr>
    </w:p>
    <w:p w14:paraId="505107D3" w14:textId="4FA606DD" w:rsidR="00F308D9" w:rsidRDefault="00F308D9" w:rsidP="00367DB6">
      <w:pPr>
        <w:rPr>
          <w:lang w:val="nl-NL"/>
        </w:rPr>
      </w:pPr>
    </w:p>
    <w:p w14:paraId="2F6224A0" w14:textId="77777777" w:rsidR="00F308D9" w:rsidRDefault="00F308D9" w:rsidP="00367DB6">
      <w:pPr>
        <w:rPr>
          <w:lang w:val="nl-NL"/>
        </w:rPr>
      </w:pPr>
    </w:p>
    <w:p w14:paraId="17E8F4E0" w14:textId="77777777" w:rsidR="00CE17F7" w:rsidRDefault="00CE17F7" w:rsidP="00CE17F7">
      <w:pPr>
        <w:pStyle w:val="Heading1"/>
        <w:rPr>
          <w:lang w:val="nl-NL"/>
        </w:rPr>
      </w:pPr>
      <w:r>
        <w:rPr>
          <w:lang w:val="nl-NL"/>
        </w:rPr>
        <w:lastRenderedPageBreak/>
        <w:t>H6: GEVOLGEN</w:t>
      </w:r>
    </w:p>
    <w:p w14:paraId="5F06E75A" w14:textId="77777777" w:rsidR="00CE17F7" w:rsidRDefault="00CE17F7" w:rsidP="00CE17F7">
      <w:pPr>
        <w:rPr>
          <w:lang w:val="nl-NL"/>
        </w:rPr>
      </w:pPr>
      <w:r>
        <w:rPr>
          <w:lang w:val="nl-NL"/>
        </w:rPr>
        <w:t xml:space="preserve">Hieronder de mogelijke gevolgen van de bovengenoemde risico’s. Deze zijn gelinkt aan risicoindex. </w:t>
      </w:r>
    </w:p>
    <w:tbl>
      <w:tblPr>
        <w:tblStyle w:val="PlainTable5"/>
        <w:tblW w:w="0" w:type="auto"/>
        <w:tblLook w:val="04A0" w:firstRow="1" w:lastRow="0" w:firstColumn="1" w:lastColumn="0" w:noHBand="0" w:noVBand="1"/>
      </w:tblPr>
      <w:tblGrid>
        <w:gridCol w:w="1134"/>
        <w:gridCol w:w="3828"/>
        <w:gridCol w:w="3668"/>
      </w:tblGrid>
      <w:tr w:rsidR="00CE17F7" w14:paraId="70574B4B" w14:textId="77777777" w:rsidTr="00F308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shd w:val="clear" w:color="auto" w:fill="E2DFF3" w:themeFill="text1" w:themeFillTint="1A"/>
          </w:tcPr>
          <w:p w14:paraId="26E64775" w14:textId="77777777" w:rsidR="00CE17F7" w:rsidRPr="00CE17F7" w:rsidRDefault="00CE17F7" w:rsidP="00CE17F7">
            <w:pPr>
              <w:rPr>
                <w:sz w:val="24"/>
                <w:lang w:val="nl-NL"/>
              </w:rPr>
            </w:pPr>
            <w:r w:rsidRPr="00CE17F7">
              <w:rPr>
                <w:sz w:val="24"/>
                <w:lang w:val="nl-NL"/>
              </w:rPr>
              <w:t>Risico Index</w:t>
            </w:r>
          </w:p>
        </w:tc>
        <w:tc>
          <w:tcPr>
            <w:tcW w:w="3828" w:type="dxa"/>
            <w:shd w:val="clear" w:color="auto" w:fill="E2DFF3" w:themeFill="text1" w:themeFillTint="1A"/>
          </w:tcPr>
          <w:p w14:paraId="6B500C39" w14:textId="77777777" w:rsidR="00CE17F7" w:rsidRPr="00CE17F7" w:rsidRDefault="00CE17F7" w:rsidP="00CE17F7">
            <w:pPr>
              <w:cnfStyle w:val="100000000000" w:firstRow="1" w:lastRow="0" w:firstColumn="0" w:lastColumn="0" w:oddVBand="0" w:evenVBand="0" w:oddHBand="0" w:evenHBand="0" w:firstRowFirstColumn="0" w:firstRowLastColumn="0" w:lastRowFirstColumn="0" w:lastRowLastColumn="0"/>
              <w:rPr>
                <w:sz w:val="24"/>
                <w:lang w:val="nl-NL"/>
              </w:rPr>
            </w:pPr>
            <w:r w:rsidRPr="00CE17F7">
              <w:rPr>
                <w:sz w:val="24"/>
                <w:lang w:val="nl-NL"/>
              </w:rPr>
              <w:t>Gevolg</w:t>
            </w:r>
          </w:p>
        </w:tc>
        <w:tc>
          <w:tcPr>
            <w:tcW w:w="3668" w:type="dxa"/>
            <w:shd w:val="clear" w:color="auto" w:fill="E2DFF3" w:themeFill="text1" w:themeFillTint="1A"/>
          </w:tcPr>
          <w:p w14:paraId="78F1D3CD" w14:textId="77777777" w:rsidR="00CE17F7" w:rsidRPr="00CE17F7" w:rsidRDefault="00CE17F7" w:rsidP="00CE17F7">
            <w:pPr>
              <w:cnfStyle w:val="100000000000" w:firstRow="1" w:lastRow="0" w:firstColumn="0" w:lastColumn="0" w:oddVBand="0" w:evenVBand="0" w:oddHBand="0" w:evenHBand="0" w:firstRowFirstColumn="0" w:firstRowLastColumn="0" w:lastRowFirstColumn="0" w:lastRowLastColumn="0"/>
              <w:rPr>
                <w:sz w:val="24"/>
                <w:lang w:val="nl-NL"/>
              </w:rPr>
            </w:pPr>
            <w:r w:rsidRPr="00CE17F7">
              <w:rPr>
                <w:sz w:val="24"/>
                <w:lang w:val="nl-NL"/>
              </w:rPr>
              <w:t>Oplossing</w:t>
            </w:r>
          </w:p>
        </w:tc>
      </w:tr>
      <w:tr w:rsidR="00CE17F7" w:rsidRPr="009A3711" w14:paraId="69F5EBA9"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5FF064C5" w14:textId="77777777" w:rsidR="00CE17F7" w:rsidRPr="00CE17F7" w:rsidRDefault="00CE17F7" w:rsidP="00CE17F7">
            <w:pPr>
              <w:rPr>
                <w:sz w:val="22"/>
                <w:lang w:val="nl-NL"/>
              </w:rPr>
            </w:pPr>
            <w:r w:rsidRPr="00CE17F7">
              <w:rPr>
                <w:sz w:val="22"/>
                <w:lang w:val="nl-NL"/>
              </w:rPr>
              <w:t>I1</w:t>
            </w:r>
          </w:p>
        </w:tc>
        <w:tc>
          <w:tcPr>
            <w:tcW w:w="3828" w:type="dxa"/>
            <w:shd w:val="clear" w:color="auto" w:fill="E2DFF3" w:themeFill="text1" w:themeFillTint="1A"/>
          </w:tcPr>
          <w:p w14:paraId="2456C265" w14:textId="77777777" w:rsidR="00CE17F7" w:rsidRPr="00CE17F7" w:rsidRDefault="00CE17F7"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De taken die eerder op het afwezige groepslid rustten moeten nu worden uitgevoerd door de overige groepsleden en moeten worden gecombineerd met de bestaande taken.</w:t>
            </w:r>
          </w:p>
        </w:tc>
        <w:tc>
          <w:tcPr>
            <w:tcW w:w="3668" w:type="dxa"/>
            <w:shd w:val="clear" w:color="auto" w:fill="E2DFF3" w:themeFill="text1" w:themeFillTint="1A"/>
          </w:tcPr>
          <w:p w14:paraId="2F6C5497" w14:textId="77777777" w:rsidR="00CE17F7" w:rsidRPr="00CE17F7" w:rsidRDefault="00CE17F7"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Geef elke taak een ‘main member’ en een ‘sub member’. Het main member werkt volledig aan de taak. De sub member werkt aan de taak als de main member afwezig is.</w:t>
            </w:r>
          </w:p>
        </w:tc>
      </w:tr>
      <w:tr w:rsidR="00CE17F7" w14:paraId="674D2C4B" w14:textId="77777777" w:rsidTr="00F308D9">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1A5EA530" w14:textId="77777777" w:rsidR="00CE17F7" w:rsidRPr="00CE17F7" w:rsidRDefault="00CE17F7" w:rsidP="00CE17F7">
            <w:pPr>
              <w:rPr>
                <w:sz w:val="22"/>
                <w:lang w:val="nl-NL"/>
              </w:rPr>
            </w:pPr>
            <w:r w:rsidRPr="00CE17F7">
              <w:rPr>
                <w:sz w:val="22"/>
                <w:lang w:val="nl-NL"/>
              </w:rPr>
              <w:t>I2</w:t>
            </w:r>
          </w:p>
        </w:tc>
        <w:tc>
          <w:tcPr>
            <w:tcW w:w="3828" w:type="dxa"/>
          </w:tcPr>
          <w:p w14:paraId="3BF3E067" w14:textId="77777777" w:rsidR="00CE17F7" w:rsidRPr="00CE17F7" w:rsidRDefault="00CE17F7"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Apparatuur en onderdelen moeten opnieuw worden gekocht, gesoldeerd, gekoppeld of </w:t>
            </w:r>
            <w:r w:rsidR="00CB3AA4">
              <w:rPr>
                <w:lang w:val="nl-NL"/>
              </w:rPr>
              <w:t xml:space="preserve"> in elkaar worden gezet.</w:t>
            </w:r>
          </w:p>
        </w:tc>
        <w:tc>
          <w:tcPr>
            <w:tcW w:w="3668" w:type="dxa"/>
          </w:tcPr>
          <w:p w14:paraId="15F4B194" w14:textId="77777777" w:rsidR="00CE17F7" w:rsidRPr="00CE17F7" w:rsidRDefault="00CB3AA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Stel 1 persoon verantwoordelijk voor de opslag van apparatuur en/of onderdelen. Deze opslag vindt vervolgens plaats op school.</w:t>
            </w:r>
          </w:p>
        </w:tc>
      </w:tr>
      <w:tr w:rsidR="00CE17F7" w:rsidRPr="009A3711" w14:paraId="0E5C21E0"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16A91590" w14:textId="77777777" w:rsidR="00CE17F7" w:rsidRPr="00CE17F7" w:rsidRDefault="00CE17F7" w:rsidP="00CE17F7">
            <w:pPr>
              <w:rPr>
                <w:sz w:val="22"/>
                <w:lang w:val="nl-NL"/>
              </w:rPr>
            </w:pPr>
            <w:r w:rsidRPr="00CE17F7">
              <w:rPr>
                <w:sz w:val="22"/>
                <w:lang w:val="nl-NL"/>
              </w:rPr>
              <w:t>I3</w:t>
            </w:r>
          </w:p>
        </w:tc>
        <w:tc>
          <w:tcPr>
            <w:tcW w:w="3828" w:type="dxa"/>
            <w:shd w:val="clear" w:color="auto" w:fill="E2DFF3" w:themeFill="text1" w:themeFillTint="1A"/>
          </w:tcPr>
          <w:p w14:paraId="6FACE065" w14:textId="77777777" w:rsidR="00CE17F7" w:rsidRPr="00CE17F7" w:rsidRDefault="00CB3AA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Groepsleden werken moeilijker samen met elkaar en communicatie kan stroever verlopen, de snelheid waarmee het project vordert vermindert.</w:t>
            </w:r>
          </w:p>
        </w:tc>
        <w:tc>
          <w:tcPr>
            <w:tcW w:w="3668" w:type="dxa"/>
            <w:shd w:val="clear" w:color="auto" w:fill="E2DFF3" w:themeFill="text1" w:themeFillTint="1A"/>
          </w:tcPr>
          <w:p w14:paraId="56296D8A" w14:textId="77777777" w:rsidR="00CE17F7" w:rsidRPr="00CB3AA4" w:rsidRDefault="00CB3AA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Er worden geen kanten gekozen. Indien nodig wordt het conflict met de gehele groep besproken en opgelost. Tijd wordt gegund aan personen in conflict, mits deze verderwerken aan hun taken en pogingen doen tot communicatie.</w:t>
            </w:r>
          </w:p>
        </w:tc>
      </w:tr>
      <w:tr w:rsidR="00CE17F7" w:rsidRPr="009A3711" w14:paraId="2DFC6148" w14:textId="77777777" w:rsidTr="00F308D9">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7F8C4093" w14:textId="77777777" w:rsidR="00CE17F7" w:rsidRPr="00CE17F7" w:rsidRDefault="00CE17F7" w:rsidP="00CE17F7">
            <w:pPr>
              <w:rPr>
                <w:sz w:val="22"/>
                <w:lang w:val="nl-NL"/>
              </w:rPr>
            </w:pPr>
            <w:r w:rsidRPr="00CE17F7">
              <w:rPr>
                <w:sz w:val="22"/>
                <w:lang w:val="nl-NL"/>
              </w:rPr>
              <w:t>I4</w:t>
            </w:r>
          </w:p>
        </w:tc>
        <w:tc>
          <w:tcPr>
            <w:tcW w:w="3828" w:type="dxa"/>
          </w:tcPr>
          <w:p w14:paraId="42963C11" w14:textId="77777777" w:rsidR="00CE17F7" w:rsidRPr="00CE17F7" w:rsidRDefault="00CB3AA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Door de foute aanpassing werken delen van, of de gehele code niet volledig of niet meer, waardoor de snelheid waarmee het project vordert afneemt, en code moet worden veranderd.</w:t>
            </w:r>
          </w:p>
        </w:tc>
        <w:tc>
          <w:tcPr>
            <w:tcW w:w="3668" w:type="dxa"/>
          </w:tcPr>
          <w:p w14:paraId="188B2AF9" w14:textId="77777777" w:rsidR="00CE17F7" w:rsidRPr="00CE17F7" w:rsidRDefault="00CB3AA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Er wordt constant versiebeheer toegepast en er worden regels gesteld aan het versiebeheer middels een protocol. Bestanden worden opgeslagen op Git en Google Drive (zo lang deze nog aanwezig is) per versie.</w:t>
            </w:r>
          </w:p>
        </w:tc>
      </w:tr>
      <w:tr w:rsidR="00CE17F7" w14:paraId="3C1FA181"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462CE44B" w14:textId="77777777" w:rsidR="00CE17F7" w:rsidRPr="00CE17F7" w:rsidRDefault="00CB3AA4" w:rsidP="00CE17F7">
            <w:pPr>
              <w:rPr>
                <w:sz w:val="22"/>
                <w:lang w:val="nl-NL"/>
              </w:rPr>
            </w:pPr>
            <w:r>
              <w:rPr>
                <w:sz w:val="22"/>
                <w:lang w:val="nl-NL"/>
              </w:rPr>
              <w:t>I5</w:t>
            </w:r>
          </w:p>
        </w:tc>
        <w:tc>
          <w:tcPr>
            <w:tcW w:w="3828" w:type="dxa"/>
            <w:shd w:val="clear" w:color="auto" w:fill="E2DFF3" w:themeFill="text1" w:themeFillTint="1A"/>
          </w:tcPr>
          <w:p w14:paraId="433EE29E" w14:textId="77777777" w:rsidR="00CE17F7" w:rsidRPr="00CE17F7" w:rsidRDefault="00CB3AA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Zie I1</w:t>
            </w:r>
          </w:p>
        </w:tc>
        <w:tc>
          <w:tcPr>
            <w:tcW w:w="3668" w:type="dxa"/>
            <w:shd w:val="clear" w:color="auto" w:fill="E2DFF3" w:themeFill="text1" w:themeFillTint="1A"/>
          </w:tcPr>
          <w:p w14:paraId="5E88AB47" w14:textId="77777777" w:rsidR="00CE17F7" w:rsidRPr="00CE17F7" w:rsidRDefault="00CB3AA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Zie I1</w:t>
            </w:r>
          </w:p>
        </w:tc>
      </w:tr>
      <w:tr w:rsidR="00CE17F7" w:rsidRPr="009A3711" w14:paraId="7F4885BD" w14:textId="77777777" w:rsidTr="00F308D9">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2FD5CA8D" w14:textId="77777777" w:rsidR="00CE17F7" w:rsidRPr="00CE17F7" w:rsidRDefault="00CE17F7" w:rsidP="00CE17F7">
            <w:pPr>
              <w:rPr>
                <w:sz w:val="22"/>
                <w:lang w:val="nl-NL"/>
              </w:rPr>
            </w:pPr>
            <w:r w:rsidRPr="00CE17F7">
              <w:rPr>
                <w:sz w:val="22"/>
                <w:lang w:val="nl-NL"/>
              </w:rPr>
              <w:t>O1</w:t>
            </w:r>
          </w:p>
        </w:tc>
        <w:tc>
          <w:tcPr>
            <w:tcW w:w="3828" w:type="dxa"/>
          </w:tcPr>
          <w:p w14:paraId="37C85293" w14:textId="77777777" w:rsidR="00CE17F7" w:rsidRPr="00CE17F7" w:rsidRDefault="00CB3AA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Lokaal opgeslagen bestanden kunnen kwijt worden geraakt </w:t>
            </w:r>
            <w:r w:rsidR="00854034">
              <w:rPr>
                <w:lang w:val="nl-NL"/>
              </w:rPr>
              <w:t>of corrupt raken, waardoor de snelheid waarmee het project vordert afneemt.</w:t>
            </w:r>
          </w:p>
        </w:tc>
        <w:tc>
          <w:tcPr>
            <w:tcW w:w="3668" w:type="dxa"/>
          </w:tcPr>
          <w:p w14:paraId="1B149298" w14:textId="77777777" w:rsidR="00CE17F7" w:rsidRPr="00CE17F7" w:rsidRDefault="0085403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Bestanden worden NIET lokaal opgeslagen. Bestanden worden binnen Git en Google Drive (zo lang deze nog aanwezig is) opgeslagen.</w:t>
            </w:r>
          </w:p>
        </w:tc>
      </w:tr>
      <w:tr w:rsidR="00CE17F7" w14:paraId="33F8092F"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1C3FB087" w14:textId="77777777" w:rsidR="00CE17F7" w:rsidRPr="00CE17F7" w:rsidRDefault="00CE17F7" w:rsidP="00CE17F7">
            <w:pPr>
              <w:rPr>
                <w:sz w:val="22"/>
                <w:lang w:val="nl-NL"/>
              </w:rPr>
            </w:pPr>
            <w:r w:rsidRPr="00CE17F7">
              <w:rPr>
                <w:sz w:val="22"/>
                <w:lang w:val="nl-NL"/>
              </w:rPr>
              <w:t>O2</w:t>
            </w:r>
          </w:p>
        </w:tc>
        <w:tc>
          <w:tcPr>
            <w:tcW w:w="3828" w:type="dxa"/>
            <w:shd w:val="clear" w:color="auto" w:fill="E2DFF3" w:themeFill="text1" w:themeFillTint="1A"/>
          </w:tcPr>
          <w:p w14:paraId="5263F11A" w14:textId="77777777" w:rsidR="00CE17F7" w:rsidRPr="00CE17F7" w:rsidRDefault="0085403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Bestanden op de Drive kunnen kwijt worden geraakt, waardoor de snelheid waarmee het project vordert afneemt.</w:t>
            </w:r>
          </w:p>
        </w:tc>
        <w:tc>
          <w:tcPr>
            <w:tcW w:w="3668" w:type="dxa"/>
            <w:shd w:val="clear" w:color="auto" w:fill="E2DFF3" w:themeFill="text1" w:themeFillTint="1A"/>
          </w:tcPr>
          <w:p w14:paraId="5F2545EA" w14:textId="77777777" w:rsidR="00CE17F7" w:rsidRPr="00CE17F7" w:rsidRDefault="0085403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Zie O1</w:t>
            </w:r>
          </w:p>
        </w:tc>
      </w:tr>
      <w:tr w:rsidR="00CE17F7" w14:paraId="2F92F98A" w14:textId="77777777" w:rsidTr="00F308D9">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4D852E7C" w14:textId="77777777" w:rsidR="00CE17F7" w:rsidRPr="00CE17F7" w:rsidRDefault="00CE17F7" w:rsidP="00CE17F7">
            <w:pPr>
              <w:rPr>
                <w:sz w:val="22"/>
                <w:lang w:val="nl-NL"/>
              </w:rPr>
            </w:pPr>
            <w:r w:rsidRPr="00CE17F7">
              <w:rPr>
                <w:sz w:val="22"/>
                <w:lang w:val="nl-NL"/>
              </w:rPr>
              <w:t>O3</w:t>
            </w:r>
          </w:p>
        </w:tc>
        <w:tc>
          <w:tcPr>
            <w:tcW w:w="3828" w:type="dxa"/>
          </w:tcPr>
          <w:p w14:paraId="09551FCB" w14:textId="77777777" w:rsidR="00CE17F7" w:rsidRPr="00CE17F7" w:rsidRDefault="0085403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prototype is kwijt door diefstal en het gehele prototype, of delen </w:t>
            </w:r>
            <w:r>
              <w:rPr>
                <w:lang w:val="nl-NL"/>
              </w:rPr>
              <w:lastRenderedPageBreak/>
              <w:t>ervan, moeten opnieuw worden gemaakt.</w:t>
            </w:r>
          </w:p>
        </w:tc>
        <w:tc>
          <w:tcPr>
            <w:tcW w:w="3668" w:type="dxa"/>
          </w:tcPr>
          <w:p w14:paraId="21B172EF" w14:textId="77777777" w:rsidR="00CE17F7" w:rsidRPr="00CE17F7" w:rsidRDefault="00854034" w:rsidP="00CE17F7">
            <w:pPr>
              <w:cnfStyle w:val="000000000000" w:firstRow="0" w:lastRow="0" w:firstColumn="0" w:lastColumn="0" w:oddVBand="0" w:evenVBand="0" w:oddHBand="0" w:evenHBand="0" w:firstRowFirstColumn="0" w:firstRowLastColumn="0" w:lastRowFirstColumn="0" w:lastRowLastColumn="0"/>
              <w:rPr>
                <w:lang w:val="nl-NL"/>
              </w:rPr>
            </w:pPr>
            <w:r>
              <w:rPr>
                <w:lang w:val="nl-NL"/>
              </w:rPr>
              <w:lastRenderedPageBreak/>
              <w:t>Zie I2</w:t>
            </w:r>
          </w:p>
        </w:tc>
      </w:tr>
      <w:tr w:rsidR="00CE17F7" w:rsidRPr="009A3711" w14:paraId="1F8807EA" w14:textId="77777777" w:rsidTr="00F3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shd w:val="clear" w:color="auto" w:fill="E2DFF3" w:themeFill="text1" w:themeFillTint="1A"/>
          </w:tcPr>
          <w:p w14:paraId="347BFE3F" w14:textId="77777777" w:rsidR="00CE17F7" w:rsidRPr="00CE17F7" w:rsidRDefault="00CE17F7" w:rsidP="00CE17F7">
            <w:pPr>
              <w:rPr>
                <w:sz w:val="22"/>
                <w:lang w:val="nl-NL"/>
              </w:rPr>
            </w:pPr>
            <w:r w:rsidRPr="00CE17F7">
              <w:rPr>
                <w:sz w:val="22"/>
                <w:lang w:val="nl-NL"/>
              </w:rPr>
              <w:t>O4</w:t>
            </w:r>
          </w:p>
        </w:tc>
        <w:tc>
          <w:tcPr>
            <w:tcW w:w="3828" w:type="dxa"/>
            <w:shd w:val="clear" w:color="auto" w:fill="E2DFF3" w:themeFill="text1" w:themeFillTint="1A"/>
          </w:tcPr>
          <w:p w14:paraId="13D58BEF" w14:textId="77777777" w:rsidR="00CE17F7" w:rsidRPr="00CE17F7" w:rsidRDefault="0085403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Door deadlines buiten het project neemt de snelheid af waarmee het project vordert, omdat er niet genoeg tijd vrij is waarin gewerkt kan worden aan het project.</w:t>
            </w:r>
          </w:p>
        </w:tc>
        <w:tc>
          <w:tcPr>
            <w:tcW w:w="3668" w:type="dxa"/>
            <w:shd w:val="clear" w:color="auto" w:fill="E2DFF3" w:themeFill="text1" w:themeFillTint="1A"/>
          </w:tcPr>
          <w:p w14:paraId="02660986" w14:textId="77777777" w:rsidR="00CE17F7" w:rsidRPr="00CE17F7" w:rsidRDefault="00854034" w:rsidP="00CE17F7">
            <w:pPr>
              <w:cnfStyle w:val="000000100000" w:firstRow="0" w:lastRow="0" w:firstColumn="0" w:lastColumn="0" w:oddVBand="0" w:evenVBand="0" w:oddHBand="1" w:evenHBand="0" w:firstRowFirstColumn="0" w:firstRowLastColumn="0" w:lastRowFirstColumn="0" w:lastRowLastColumn="0"/>
              <w:rPr>
                <w:lang w:val="nl-NL"/>
              </w:rPr>
            </w:pPr>
            <w:r>
              <w:rPr>
                <w:lang w:val="nl-NL"/>
              </w:rPr>
              <w:t>Zie I1. De sub members nemen de taken ook over voor leden die door veel deadlines niet meer goed kunnen werken, mits eerder overlegd.</w:t>
            </w:r>
          </w:p>
        </w:tc>
      </w:tr>
    </w:tbl>
    <w:p w14:paraId="2D402158" w14:textId="77777777" w:rsidR="00CE17F7" w:rsidRDefault="00CE17F7" w:rsidP="00CE17F7">
      <w:pPr>
        <w:rPr>
          <w:lang w:val="nl-NL"/>
        </w:rPr>
      </w:pPr>
    </w:p>
    <w:p w14:paraId="104BEF22" w14:textId="77777777" w:rsidR="00854034" w:rsidRDefault="00854034" w:rsidP="00CE17F7">
      <w:pPr>
        <w:rPr>
          <w:lang w:val="nl-NL"/>
        </w:rPr>
      </w:pPr>
    </w:p>
    <w:p w14:paraId="4C21ADBD" w14:textId="77777777" w:rsidR="00854034" w:rsidRDefault="00854034" w:rsidP="00CE17F7">
      <w:pPr>
        <w:rPr>
          <w:lang w:val="nl-NL"/>
        </w:rPr>
      </w:pPr>
    </w:p>
    <w:p w14:paraId="431302F4" w14:textId="77777777" w:rsidR="00854034" w:rsidRDefault="00854034" w:rsidP="00CE17F7">
      <w:pPr>
        <w:rPr>
          <w:lang w:val="nl-NL"/>
        </w:rPr>
      </w:pPr>
    </w:p>
    <w:p w14:paraId="4B651592" w14:textId="77777777" w:rsidR="00854034" w:rsidRDefault="00854034" w:rsidP="00CE17F7">
      <w:pPr>
        <w:rPr>
          <w:lang w:val="nl-NL"/>
        </w:rPr>
      </w:pPr>
    </w:p>
    <w:p w14:paraId="7FF94E16" w14:textId="77777777" w:rsidR="00854034" w:rsidRDefault="00854034" w:rsidP="00CE17F7">
      <w:pPr>
        <w:rPr>
          <w:lang w:val="nl-NL"/>
        </w:rPr>
      </w:pPr>
    </w:p>
    <w:p w14:paraId="1A35B035" w14:textId="77777777" w:rsidR="00854034" w:rsidRDefault="00854034" w:rsidP="00CE17F7">
      <w:pPr>
        <w:rPr>
          <w:lang w:val="nl-NL"/>
        </w:rPr>
      </w:pPr>
    </w:p>
    <w:p w14:paraId="18B5B1CE" w14:textId="77777777" w:rsidR="00854034" w:rsidRDefault="00854034" w:rsidP="00CE17F7">
      <w:pPr>
        <w:rPr>
          <w:lang w:val="nl-NL"/>
        </w:rPr>
      </w:pPr>
    </w:p>
    <w:p w14:paraId="0D72E96E" w14:textId="77777777" w:rsidR="00854034" w:rsidRDefault="00854034" w:rsidP="00CE17F7">
      <w:pPr>
        <w:rPr>
          <w:lang w:val="nl-NL"/>
        </w:rPr>
      </w:pPr>
    </w:p>
    <w:p w14:paraId="0C71E047" w14:textId="77777777" w:rsidR="00854034" w:rsidRDefault="00854034" w:rsidP="00CE17F7">
      <w:pPr>
        <w:rPr>
          <w:lang w:val="nl-NL"/>
        </w:rPr>
      </w:pPr>
    </w:p>
    <w:p w14:paraId="07B5C9EE" w14:textId="77777777" w:rsidR="00854034" w:rsidRDefault="00854034" w:rsidP="00CE17F7">
      <w:pPr>
        <w:rPr>
          <w:lang w:val="nl-NL"/>
        </w:rPr>
      </w:pPr>
    </w:p>
    <w:p w14:paraId="64106389" w14:textId="77777777" w:rsidR="00854034" w:rsidRDefault="00854034" w:rsidP="00CE17F7">
      <w:pPr>
        <w:rPr>
          <w:lang w:val="nl-NL"/>
        </w:rPr>
      </w:pPr>
    </w:p>
    <w:p w14:paraId="63C761D3" w14:textId="7FA25632" w:rsidR="00854034" w:rsidRDefault="00854034" w:rsidP="00CE17F7">
      <w:pPr>
        <w:rPr>
          <w:lang w:val="nl-NL"/>
        </w:rPr>
      </w:pPr>
    </w:p>
    <w:p w14:paraId="11D1C596" w14:textId="3795C410" w:rsidR="00F308D9" w:rsidRDefault="00F308D9" w:rsidP="00CE17F7">
      <w:pPr>
        <w:rPr>
          <w:lang w:val="nl-NL"/>
        </w:rPr>
      </w:pPr>
    </w:p>
    <w:p w14:paraId="078F78FA" w14:textId="2620B629" w:rsidR="00F308D9" w:rsidRDefault="00F308D9" w:rsidP="00CE17F7">
      <w:pPr>
        <w:rPr>
          <w:lang w:val="nl-NL"/>
        </w:rPr>
      </w:pPr>
    </w:p>
    <w:p w14:paraId="4FF9043B" w14:textId="1F243443" w:rsidR="00F308D9" w:rsidRDefault="00F308D9" w:rsidP="00CE17F7">
      <w:pPr>
        <w:rPr>
          <w:lang w:val="nl-NL"/>
        </w:rPr>
      </w:pPr>
    </w:p>
    <w:p w14:paraId="4AF5A63C" w14:textId="4CF738F8" w:rsidR="00F308D9" w:rsidRDefault="00F308D9" w:rsidP="00CE17F7">
      <w:pPr>
        <w:rPr>
          <w:lang w:val="nl-NL"/>
        </w:rPr>
      </w:pPr>
    </w:p>
    <w:p w14:paraId="43514E85" w14:textId="77777777" w:rsidR="00F308D9" w:rsidRDefault="00F308D9" w:rsidP="00CE17F7">
      <w:pPr>
        <w:rPr>
          <w:lang w:val="nl-NL"/>
        </w:rPr>
      </w:pPr>
    </w:p>
    <w:p w14:paraId="7300BA6F" w14:textId="77777777" w:rsidR="00854034" w:rsidRDefault="00854034" w:rsidP="00CE17F7">
      <w:pPr>
        <w:rPr>
          <w:lang w:val="nl-NL"/>
        </w:rPr>
      </w:pPr>
    </w:p>
    <w:p w14:paraId="7DFD2BE8" w14:textId="77777777" w:rsidR="00854034" w:rsidRDefault="00854034" w:rsidP="00854034">
      <w:pPr>
        <w:pStyle w:val="Heading1"/>
        <w:rPr>
          <w:lang w:val="nl-NL"/>
        </w:rPr>
      </w:pPr>
      <w:r>
        <w:rPr>
          <w:lang w:val="nl-NL"/>
        </w:rPr>
        <w:lastRenderedPageBreak/>
        <w:t>H7: ADVIES</w:t>
      </w:r>
    </w:p>
    <w:p w14:paraId="748A5F96" w14:textId="77777777" w:rsidR="00854034" w:rsidRDefault="00854034" w:rsidP="00854034">
      <w:pPr>
        <w:pStyle w:val="Heading2"/>
        <w:rPr>
          <w:lang w:val="nl-NL"/>
        </w:rPr>
      </w:pPr>
      <w:r>
        <w:rPr>
          <w:lang w:val="nl-NL"/>
        </w:rPr>
        <w:t>Advies binnen de groep</w:t>
      </w:r>
    </w:p>
    <w:p w14:paraId="7B81E484" w14:textId="1FA2285C" w:rsidR="00854034" w:rsidRDefault="00854034" w:rsidP="00854034">
      <w:pPr>
        <w:rPr>
          <w:lang w:val="nl-NL"/>
        </w:rPr>
      </w:pPr>
      <w:r>
        <w:rPr>
          <w:lang w:val="nl-NL"/>
        </w:rPr>
        <w:t xml:space="preserve">Binnen de groep is het advies om frequent afspraken te maken en elkaar te wijzen op gemaakte afspraken en deadlines. </w:t>
      </w:r>
      <w:r w:rsidR="00F308D9">
        <w:rPr>
          <w:lang w:val="nl-NL"/>
        </w:rPr>
        <w:t>We werken samen met de samenwerkingsovereenkomst als ‘backbone’ van de groep – wij mogen elkaar wijzen op te laat komen, het werk niet afmaken e.d. op basis van de overeenkomst.</w:t>
      </w:r>
    </w:p>
    <w:p w14:paraId="412892DD" w14:textId="77777777" w:rsidR="00854034" w:rsidRDefault="00854034" w:rsidP="00854034">
      <w:pPr>
        <w:pStyle w:val="Heading2"/>
        <w:rPr>
          <w:lang w:val="nl-NL"/>
        </w:rPr>
      </w:pPr>
      <w:r>
        <w:rPr>
          <w:lang w:val="nl-NL"/>
        </w:rPr>
        <w:t>ADVIES AAN DE OPDRACHTGEVER</w:t>
      </w:r>
    </w:p>
    <w:p w14:paraId="4C970C50" w14:textId="554DAB59" w:rsidR="00854034" w:rsidRPr="00854034" w:rsidRDefault="00854034" w:rsidP="00854034">
      <w:pPr>
        <w:rPr>
          <w:lang w:val="nl-NL"/>
        </w:rPr>
      </w:pPr>
      <w:r>
        <w:rPr>
          <w:lang w:val="nl-NL"/>
        </w:rPr>
        <w:t>Aan de opdrachtgever het advies om frequent gesprekken te voeren over de voortgang en wensen binnen het project en om frequent feedback te geven op de gemaakte vooruitgang.</w:t>
      </w:r>
      <w:r w:rsidR="00F308D9">
        <w:rPr>
          <w:lang w:val="nl-NL"/>
        </w:rPr>
        <w:t xml:space="preserve"> Ook moet er frequent gesproken worden over specifieke wensen zoals de lijst van sterren, de wiskundige formules welke hij aanlevert, en de wensen qua uitvoering. </w:t>
      </w:r>
    </w:p>
    <w:sectPr w:rsidR="00854034" w:rsidRPr="00854034">
      <w:footerReference w:type="default" r:id="rId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9AA4B" w14:textId="77777777" w:rsidR="009C5B96" w:rsidRDefault="009C5B96" w:rsidP="00C6554A">
      <w:pPr>
        <w:spacing w:before="0" w:after="0" w:line="240" w:lineRule="auto"/>
      </w:pPr>
      <w:r>
        <w:separator/>
      </w:r>
    </w:p>
  </w:endnote>
  <w:endnote w:type="continuationSeparator" w:id="0">
    <w:p w14:paraId="6A0A9DC4" w14:textId="77777777" w:rsidR="009C5B96" w:rsidRDefault="009C5B9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STXinwei">
    <w:altName w:val="华文新魏"/>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12391" w14:textId="77777777" w:rsidR="00854034" w:rsidRDefault="00854034">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67949" w14:textId="77777777" w:rsidR="009C5B96" w:rsidRDefault="009C5B96" w:rsidP="00C6554A">
      <w:pPr>
        <w:spacing w:before="0" w:after="0" w:line="240" w:lineRule="auto"/>
      </w:pPr>
      <w:r>
        <w:separator/>
      </w:r>
    </w:p>
  </w:footnote>
  <w:footnote w:type="continuationSeparator" w:id="0">
    <w:p w14:paraId="248B3411" w14:textId="77777777" w:rsidR="009C5B96" w:rsidRDefault="009C5B9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241D4C"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48305E"/>
    <w:multiLevelType w:val="hybridMultilevel"/>
    <w:tmpl w:val="56F0C402"/>
    <w:lvl w:ilvl="0" w:tplc="3D1CB93A">
      <w:start w:val="2"/>
      <w:numFmt w:val="bullet"/>
      <w:lvlText w:val="-"/>
      <w:lvlJc w:val="left"/>
      <w:pPr>
        <w:ind w:left="720" w:hanging="360"/>
      </w:pPr>
      <w:rPr>
        <w:rFonts w:ascii="Calibri" w:eastAsiaTheme="minorEastAsia"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36E7A13"/>
    <w:multiLevelType w:val="hybridMultilevel"/>
    <w:tmpl w:val="388A79B4"/>
    <w:lvl w:ilvl="0" w:tplc="D6841D3E">
      <w:numFmt w:val="bullet"/>
      <w:lvlText w:val="-"/>
      <w:lvlJc w:val="left"/>
      <w:pPr>
        <w:ind w:left="720" w:hanging="360"/>
      </w:pPr>
      <w:rPr>
        <w:rFonts w:ascii="Constantia" w:eastAsiaTheme="minorHAnsi" w:hAnsi="Constant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21E4ADB"/>
    <w:multiLevelType w:val="hybridMultilevel"/>
    <w:tmpl w:val="49D4C192"/>
    <w:lvl w:ilvl="0" w:tplc="88943A56">
      <w:numFmt w:val="bullet"/>
      <w:lvlText w:val="-"/>
      <w:lvlJc w:val="left"/>
      <w:pPr>
        <w:ind w:left="720" w:hanging="360"/>
      </w:pPr>
      <w:rPr>
        <w:rFonts w:ascii="Constantia" w:eastAsiaTheme="majorEastAsia" w:hAnsi="Constantia" w:cstheme="maj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43275E"/>
    <w:multiLevelType w:val="hybridMultilevel"/>
    <w:tmpl w:val="E1DC6F30"/>
    <w:lvl w:ilvl="0" w:tplc="53A41F9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86C07BD"/>
    <w:multiLevelType w:val="hybridMultilevel"/>
    <w:tmpl w:val="88AE009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964475F"/>
    <w:multiLevelType w:val="hybridMultilevel"/>
    <w:tmpl w:val="8A901D3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B2F7BC0"/>
    <w:multiLevelType w:val="hybridMultilevel"/>
    <w:tmpl w:val="AC2E0E6A"/>
    <w:lvl w:ilvl="0" w:tplc="00000019">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F1E6D0B"/>
    <w:multiLevelType w:val="hybridMultilevel"/>
    <w:tmpl w:val="6D68BEE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1"/>
  </w:num>
  <w:num w:numId="17">
    <w:abstractNumId w:val="16"/>
  </w:num>
  <w:num w:numId="18">
    <w:abstractNumId w:val="19"/>
  </w:num>
  <w:num w:numId="19">
    <w:abstractNumId w:val="14"/>
  </w:num>
  <w:num w:numId="20">
    <w:abstractNumId w:val="13"/>
  </w:num>
  <w:num w:numId="21">
    <w:abstractNumId w:val="20"/>
  </w:num>
  <w:num w:numId="22">
    <w:abstractNumId w:val="17"/>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FD"/>
    <w:rsid w:val="00047AB7"/>
    <w:rsid w:val="0008727C"/>
    <w:rsid w:val="000D10B4"/>
    <w:rsid w:val="002554CD"/>
    <w:rsid w:val="00293B83"/>
    <w:rsid w:val="002A6C68"/>
    <w:rsid w:val="002B4294"/>
    <w:rsid w:val="002E23FD"/>
    <w:rsid w:val="00316AEA"/>
    <w:rsid w:val="00333D0D"/>
    <w:rsid w:val="00335944"/>
    <w:rsid w:val="00367DB6"/>
    <w:rsid w:val="0037390B"/>
    <w:rsid w:val="003D3055"/>
    <w:rsid w:val="00406300"/>
    <w:rsid w:val="00433142"/>
    <w:rsid w:val="004C049F"/>
    <w:rsid w:val="004D5E03"/>
    <w:rsid w:val="005000E2"/>
    <w:rsid w:val="00555086"/>
    <w:rsid w:val="00573525"/>
    <w:rsid w:val="0064488E"/>
    <w:rsid w:val="006A3CE7"/>
    <w:rsid w:val="0074031C"/>
    <w:rsid w:val="008268FC"/>
    <w:rsid w:val="00854034"/>
    <w:rsid w:val="009A3711"/>
    <w:rsid w:val="009C5B96"/>
    <w:rsid w:val="00A01ACA"/>
    <w:rsid w:val="00A06720"/>
    <w:rsid w:val="00B345F7"/>
    <w:rsid w:val="00C6554A"/>
    <w:rsid w:val="00CB3AA4"/>
    <w:rsid w:val="00CE17F7"/>
    <w:rsid w:val="00E06E94"/>
    <w:rsid w:val="00EC2731"/>
    <w:rsid w:val="00ED6848"/>
    <w:rsid w:val="00ED7C44"/>
    <w:rsid w:val="00F308D9"/>
    <w:rsid w:val="00FC4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BEC26"/>
  <w15:chartTrackingRefBased/>
  <w15:docId w15:val="{45C4562F-85F3-4B71-81AE-4EC3D9387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03FA8"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1C1C1C"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1C1C1C"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33286C"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33286C"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1C1C1C"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1C1C1C"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1C1C1C"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1C1C1C"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03FA8"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121212"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33286C"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33286C" w:themeColor="text1" w:themeTint="D8"/>
      <w:szCs w:val="21"/>
    </w:rPr>
  </w:style>
  <w:style w:type="character" w:styleId="IntenseEmphasis">
    <w:name w:val="Intense Emphasis"/>
    <w:basedOn w:val="DefaultParagraphFont"/>
    <w:uiPriority w:val="21"/>
    <w:semiHidden/>
    <w:unhideWhenUsed/>
    <w:qFormat/>
    <w:rsid w:val="00C6554A"/>
    <w:rPr>
      <w:i/>
      <w:iCs/>
      <w:color w:val="1C1C1C"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1C1C1C" w:themeColor="accent1" w:themeShade="BF"/>
        <w:bottom w:val="single" w:sz="4" w:space="10" w:color="1C1C1C" w:themeColor="accent1" w:themeShade="BF"/>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C6554A"/>
    <w:rPr>
      <w:i/>
      <w:iCs/>
      <w:color w:val="1C1C1C" w:themeColor="accent1" w:themeShade="BF"/>
    </w:rPr>
  </w:style>
  <w:style w:type="character" w:styleId="IntenseReference">
    <w:name w:val="Intense Reference"/>
    <w:basedOn w:val="DefaultParagraphFont"/>
    <w:uiPriority w:val="32"/>
    <w:semiHidden/>
    <w:unhideWhenUsed/>
    <w:qFormat/>
    <w:rsid w:val="00C6554A"/>
    <w:rPr>
      <w:b/>
      <w:bCs/>
      <w:caps w:val="0"/>
      <w:smallCaps/>
      <w:color w:val="1C1C1C"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1F1848"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1C1C1C" w:themeColor="accent1" w:themeShade="BF"/>
        <w:left w:val="single" w:sz="2" w:space="10" w:color="1C1C1C" w:themeColor="accent1" w:themeShade="BF"/>
        <w:bottom w:val="single" w:sz="2" w:space="10" w:color="1C1C1C" w:themeColor="accent1" w:themeShade="BF"/>
        <w:right w:val="single" w:sz="2" w:space="10" w:color="1C1C1C" w:themeColor="accent1" w:themeShade="BF"/>
      </w:pBdr>
      <w:ind w:left="1152" w:right="1152"/>
    </w:pPr>
    <w:rPr>
      <w:rFonts w:eastAsiaTheme="minorEastAsia"/>
      <w:i/>
      <w:iCs/>
      <w:color w:val="1C1C1C"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1C1C1C"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2C2C2C"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03FA8"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121212"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121212" w:themeColor="accent1" w:themeShade="7F"/>
    </w:rPr>
  </w:style>
  <w:style w:type="paragraph" w:styleId="ListParagraph">
    <w:name w:val="List Paragraph"/>
    <w:basedOn w:val="Normal"/>
    <w:uiPriority w:val="34"/>
    <w:unhideWhenUsed/>
    <w:qFormat/>
    <w:rsid w:val="002E23FD"/>
    <w:pPr>
      <w:ind w:left="720"/>
      <w:contextualSpacing/>
    </w:pPr>
  </w:style>
  <w:style w:type="table" w:styleId="TableGrid">
    <w:name w:val="Table Grid"/>
    <w:basedOn w:val="TableNormal"/>
    <w:uiPriority w:val="39"/>
    <w:rsid w:val="005735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735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63C4" w:themeColor="text1" w:themeTint="80"/>
        </w:tcBorders>
        <w:shd w:val="clear" w:color="auto" w:fill="26177F" w:themeFill="background1"/>
      </w:tcPr>
    </w:tblStylePr>
    <w:tblStylePr w:type="lastRow">
      <w:rPr>
        <w:rFonts w:asciiTheme="majorHAnsi" w:eastAsiaTheme="majorEastAsia" w:hAnsiTheme="majorHAnsi" w:cstheme="majorBidi"/>
        <w:i/>
        <w:iCs/>
        <w:sz w:val="26"/>
      </w:rPr>
      <w:tblPr/>
      <w:tcPr>
        <w:tcBorders>
          <w:top w:val="single" w:sz="4" w:space="0" w:color="7263C4" w:themeColor="text1" w:themeTint="80"/>
        </w:tcBorders>
        <w:shd w:val="clear" w:color="auto" w:fill="26177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63C4" w:themeColor="text1" w:themeTint="80"/>
        </w:tcBorders>
        <w:shd w:val="clear" w:color="auto" w:fill="26177F" w:themeFill="background1"/>
      </w:tcPr>
    </w:tblStylePr>
    <w:tblStylePr w:type="lastCol">
      <w:rPr>
        <w:rFonts w:asciiTheme="majorHAnsi" w:eastAsiaTheme="majorEastAsia" w:hAnsiTheme="majorHAnsi" w:cstheme="majorBidi"/>
        <w:i/>
        <w:iCs/>
        <w:sz w:val="26"/>
      </w:rPr>
      <w:tblPr/>
      <w:tcPr>
        <w:tcBorders>
          <w:left w:val="single" w:sz="4" w:space="0" w:color="7263C4" w:themeColor="text1" w:themeTint="80"/>
        </w:tcBorders>
        <w:shd w:val="clear" w:color="auto" w:fill="26177F" w:themeFill="background1"/>
      </w:tcPr>
    </w:tblStylePr>
    <w:tblStylePr w:type="band1Vert">
      <w:tblPr/>
      <w:tcPr>
        <w:shd w:val="clear" w:color="auto" w:fill="231678" w:themeFill="background1" w:themeFillShade="F2"/>
      </w:tcPr>
    </w:tblStylePr>
    <w:tblStylePr w:type="band1Horz">
      <w:tblPr/>
      <w:tcPr>
        <w:shd w:val="clear" w:color="auto" w:fill="23167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tt\AppData\Roaming\Microsoft\Templates\Student%20report%20with%20photo.dotx" TargetMode="External"/></Relationships>
</file>

<file path=word/theme/theme1.xml><?xml version="1.0" encoding="utf-8"?>
<a:theme xmlns:a="http://schemas.openxmlformats.org/drawingml/2006/main" name="Theme1">
  <a:themeElements>
    <a:clrScheme name="Custom 7">
      <a:dk1>
        <a:srgbClr val="1D173D"/>
      </a:dk1>
      <a:lt1>
        <a:srgbClr val="26177F"/>
      </a:lt1>
      <a:dk2>
        <a:srgbClr val="1F1848"/>
      </a:dk2>
      <a:lt2>
        <a:srgbClr val="724AAC"/>
      </a:lt2>
      <a:accent1>
        <a:srgbClr val="262626"/>
      </a:accent1>
      <a:accent2>
        <a:srgbClr val="3F3F3F"/>
      </a:accent2>
      <a:accent3>
        <a:srgbClr val="595959"/>
      </a:accent3>
      <a:accent4>
        <a:srgbClr val="7F7F7F"/>
      </a:accent4>
      <a:accent5>
        <a:srgbClr val="A5A5A5"/>
      </a:accent5>
      <a:accent6>
        <a:srgbClr val="BFBFBF"/>
      </a:accent6>
      <a:hlink>
        <a:srgbClr val="007DEA"/>
      </a:hlink>
      <a:folHlink>
        <a:srgbClr val="003E75"/>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C9AC7-C58D-4B45-8637-40699B049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0</TotalTime>
  <Pages>12</Pages>
  <Words>1702</Words>
  <Characters>9708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 Reijnders</dc:creator>
  <cp:keywords/>
  <dc:description/>
  <cp:lastModifiedBy>Britt Reijnders</cp:lastModifiedBy>
  <cp:revision>2</cp:revision>
  <dcterms:created xsi:type="dcterms:W3CDTF">2020-02-17T07:55:00Z</dcterms:created>
  <dcterms:modified xsi:type="dcterms:W3CDTF">2020-02-17T07:55:00Z</dcterms:modified>
</cp:coreProperties>
</file>